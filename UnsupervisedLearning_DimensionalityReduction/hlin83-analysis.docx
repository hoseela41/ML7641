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07944" w14:textId="77777777" w:rsidR="004206B5" w:rsidRDefault="004206B5" w:rsidP="00951C77">
      <w:pPr>
        <w:pStyle w:val="Title"/>
      </w:pPr>
      <w:r>
        <w:t xml:space="preserve">Unsupervised Learning and </w:t>
      </w:r>
    </w:p>
    <w:p w14:paraId="2E8F43CD" w14:textId="243E6549" w:rsidR="00FF7B33" w:rsidRDefault="004206B5" w:rsidP="00951C77">
      <w:pPr>
        <w:pStyle w:val="Title"/>
      </w:pPr>
      <w:r>
        <w:t>dimensionality Reduction</w:t>
      </w:r>
    </w:p>
    <w:p w14:paraId="324EA69C" w14:textId="15F8BF2C" w:rsidR="00525F81" w:rsidRPr="00525F81" w:rsidRDefault="00525F81" w:rsidP="00525F81">
      <w:pPr>
        <w:pStyle w:val="Subtitle"/>
      </w:pPr>
      <w:r>
        <w:t xml:space="preserve">Spring 2021 CS7641 Assignment </w:t>
      </w:r>
      <w:r w:rsidR="004206B5">
        <w:t>3</w:t>
      </w:r>
    </w:p>
    <w:p w14:paraId="5F871ED8" w14:textId="7E4DC9C6" w:rsidR="00FF7B33" w:rsidRPr="00FF7B33" w:rsidRDefault="00423BBC" w:rsidP="00126D77">
      <w:pPr>
        <w:pStyle w:val="Subtitle"/>
      </w:pPr>
      <w:r>
        <w:t>Hung-</w:t>
      </w:r>
      <w:r w:rsidR="000362F9">
        <w:t xml:space="preserve">Hsi Lin    </w:t>
      </w:r>
      <w:r>
        <w:t>hlin83</w:t>
      </w:r>
      <w:r w:rsidR="00FF7B33" w:rsidRPr="00FF7B33">
        <w:t>@</w:t>
      </w:r>
      <w:r w:rsidR="00FD25E7">
        <w:t>gatech.edu</w:t>
      </w:r>
    </w:p>
    <w:p w14:paraId="77C7DD8E" w14:textId="360D4951" w:rsidR="00D5034D" w:rsidRDefault="00525F81" w:rsidP="00525F81">
      <w:pPr>
        <w:pStyle w:val="Heading1"/>
        <w:numPr>
          <w:ilvl w:val="0"/>
          <w:numId w:val="0"/>
        </w:numPr>
      </w:pPr>
      <w:r>
        <w:t>Abstrct</w:t>
      </w:r>
    </w:p>
    <w:p w14:paraId="4A265622" w14:textId="2D2E8D34" w:rsidR="00F5513A" w:rsidRDefault="005059DA" w:rsidP="00EE1295">
      <w:pPr>
        <w:rPr>
          <w:lang w:eastAsia="zh-TW"/>
        </w:rPr>
      </w:pPr>
      <w:r>
        <w:t xml:space="preserve">This paper aims on </w:t>
      </w:r>
      <w:r w:rsidR="00E65DC7">
        <w:t>implementing and analyzing two unsupervised clustering algorithms, K-means and expectation maximization, and four dimensionality reduction algorithms on two datasets. Then the processed datasets are implemented with Neural Networks supervised learning algorithm for predicting accuracy study and analysis.</w:t>
      </w:r>
    </w:p>
    <w:p w14:paraId="5DC60AC7" w14:textId="463A9615" w:rsidR="000E6BBF" w:rsidRPr="000E6BBF" w:rsidRDefault="00525F81" w:rsidP="00525F81">
      <w:pPr>
        <w:pStyle w:val="Heading1"/>
        <w:numPr>
          <w:ilvl w:val="0"/>
          <w:numId w:val="0"/>
        </w:numPr>
        <w:rPr>
          <w:lang w:eastAsia="zh-TW"/>
        </w:rPr>
      </w:pPr>
      <w:r>
        <w:t>Introduction</w:t>
      </w:r>
    </w:p>
    <w:p w14:paraId="272C49F5" w14:textId="53EBE802" w:rsidR="00CA6A0F" w:rsidRDefault="004977E9" w:rsidP="00CA6A0F">
      <w:r>
        <w:t xml:space="preserve">The paper will be divided into 3 parts, first, the clustering algorithms: K-means and Expectation Maximization </w:t>
      </w:r>
      <w:r w:rsidR="00CA6A0F">
        <w:t xml:space="preserve">(EM) </w:t>
      </w:r>
      <w:r>
        <w:t xml:space="preserve">are applied </w:t>
      </w:r>
      <w:r w:rsidR="00CA6A0F">
        <w:t>on two datasets</w:t>
      </w:r>
      <w:r w:rsidR="00482D31">
        <w:t xml:space="preserve"> to see how these two algorithms perform in clustering instances</w:t>
      </w:r>
      <w:r w:rsidR="00CA6A0F">
        <w:t xml:space="preserve">. The first dataset is as same as assignment1, the instance size is 15000 and have only </w:t>
      </w:r>
      <w:r w:rsidR="006E044B">
        <w:t>9</w:t>
      </w:r>
      <w:r w:rsidR="00CA6A0F">
        <w:t xml:space="preserve"> features. </w:t>
      </w:r>
      <w:r w:rsidR="00D12DE0">
        <w:t xml:space="preserve">The second one is </w:t>
      </w:r>
      <w:r w:rsidR="00CA6A0F">
        <w:t xml:space="preserve">phishing website </w:t>
      </w:r>
      <w:r w:rsidR="00D12DE0">
        <w:t xml:space="preserve">with </w:t>
      </w:r>
      <w:r w:rsidR="00CA6A0F">
        <w:t xml:space="preserve">11054 instances, 32 features and 2 classes in this dataset. </w:t>
      </w:r>
      <w:r w:rsidR="00D12DE0">
        <w:t xml:space="preserve">The output </w:t>
      </w:r>
      <w:r w:rsidR="00482D31">
        <w:t>in</w:t>
      </w:r>
      <w:r w:rsidR="00D12DE0">
        <w:t xml:space="preserve"> both </w:t>
      </w:r>
      <w:r w:rsidR="00482D31">
        <w:t>cases</w:t>
      </w:r>
      <w:r w:rsidR="00D12DE0">
        <w:t xml:space="preserve"> </w:t>
      </w:r>
      <w:r w:rsidR="00482D31">
        <w:t>is</w:t>
      </w:r>
      <w:r w:rsidR="00D12DE0">
        <w:t xml:space="preserve"> binary, so they are classification problems. </w:t>
      </w:r>
      <w:r w:rsidR="00482D31">
        <w:t xml:space="preserve">In second part, </w:t>
      </w:r>
      <w:r w:rsidR="009A694D">
        <w:t>four algorithms for dimensionality reduction are studied, including Princip</w:t>
      </w:r>
      <w:r w:rsidR="00883FCD">
        <w:t>al</w:t>
      </w:r>
      <w:r w:rsidR="009A694D">
        <w:t xml:space="preserve"> Component Analysis (PCA), Independent Component Analysis (ICA), Randomized Projects (RP) and Information Gain (IG). </w:t>
      </w:r>
      <w:r w:rsidR="00883FCD">
        <w:t xml:space="preserve">And the clustering experiment will be reproduced again with the data being processed by different dimensionality reduction. Finally, the </w:t>
      </w:r>
      <w:r w:rsidR="005C70A6">
        <w:t>clustered features with processed dimensionality reduction will be fed into Neural Networks and compared with the performance of the newly projected data.</w:t>
      </w:r>
    </w:p>
    <w:p w14:paraId="0C92F709" w14:textId="4B08A8EB" w:rsidR="00495608" w:rsidRDefault="0085327E" w:rsidP="00E42F22">
      <w:pPr>
        <w:pStyle w:val="Heading1"/>
        <w:numPr>
          <w:ilvl w:val="0"/>
          <w:numId w:val="0"/>
        </w:numPr>
      </w:pPr>
      <w:r>
        <w:t>Section 1</w:t>
      </w:r>
      <w:r w:rsidR="00F120BB">
        <w:t>: clUSTER</w:t>
      </w:r>
    </w:p>
    <w:p w14:paraId="7FDEFCA6" w14:textId="673AD82C" w:rsidR="009F181E" w:rsidRDefault="00533CBE" w:rsidP="0054029E">
      <w:r>
        <w:rPr>
          <w:lang w:eastAsia="zh-TW"/>
        </w:rPr>
        <w:t>The cluster algorithm is to gather the instances with same output together into the same group, and two different concept</w:t>
      </w:r>
      <w:r w:rsidR="00BC097A">
        <w:rPr>
          <w:lang w:eastAsia="zh-TW"/>
        </w:rPr>
        <w:t>s</w:t>
      </w:r>
      <w:r>
        <w:rPr>
          <w:lang w:eastAsia="zh-TW"/>
        </w:rPr>
        <w:t xml:space="preserve"> are introduced in this section</w:t>
      </w:r>
      <w:r w:rsidR="00EC6811">
        <w:rPr>
          <w:lang w:eastAsia="zh-TW"/>
        </w:rPr>
        <w:t xml:space="preserve">. First, </w:t>
      </w:r>
      <w:r w:rsidR="00EC6811">
        <w:t>i</w:t>
      </w:r>
      <w:r w:rsidR="00BC097A">
        <w:t xml:space="preserve">n K means method, we target on separating n instances into K groups or clusters by minimizing the sum of squared distance between each point and the cluster it belongs to. This is a hard clustering </w:t>
      </w:r>
      <w:r w:rsidR="00B6675C">
        <w:t xml:space="preserve">algorithm while each data can be only </w:t>
      </w:r>
      <w:r w:rsidR="00EC6811">
        <w:t>assigned</w:t>
      </w:r>
      <w:r w:rsidR="00B6675C">
        <w:t xml:space="preserve"> to one cluster. </w:t>
      </w:r>
      <w:r w:rsidR="00B344E8">
        <w:t xml:space="preserve">On the other hand, EM enables soft clustering by </w:t>
      </w:r>
      <w:r w:rsidR="00B344E8">
        <w:lastRenderedPageBreak/>
        <w:t>calculating the probability in Gaussian distributions for each point on all clusters and then proper clustering could be done by maximizing the likelihood parameter iteratively between updating expectation step and maximization.</w:t>
      </w:r>
    </w:p>
    <w:p w14:paraId="0B25CD40" w14:textId="77777777" w:rsidR="008561EB" w:rsidRDefault="008561EB" w:rsidP="0054029E">
      <w:r>
        <w:rPr>
          <w:b/>
          <w:bCs/>
          <w:i/>
          <w:iCs/>
          <w:noProof/>
          <w:sz w:val="14"/>
          <w:szCs w:val="14"/>
          <w14:ligatures w14:val="none"/>
          <w14:numForm w14:val="default"/>
          <w14:numSpacing w14:val="default"/>
        </w:rPr>
        <w:drawing>
          <wp:anchor distT="0" distB="0" distL="114300" distR="114300" simplePos="0" relativeHeight="251683840" behindDoc="0" locked="0" layoutInCell="1" allowOverlap="1" wp14:anchorId="2255A56D" wp14:editId="02A8BDB1">
            <wp:simplePos x="0" y="0"/>
            <wp:positionH relativeFrom="column">
              <wp:posOffset>367030</wp:posOffset>
            </wp:positionH>
            <wp:positionV relativeFrom="paragraph">
              <wp:posOffset>2427183</wp:posOffset>
            </wp:positionV>
            <wp:extent cx="4191635" cy="3336925"/>
            <wp:effectExtent l="0" t="0" r="0" b="3175"/>
            <wp:wrapTopAndBottom/>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1635" cy="3336925"/>
                    </a:xfrm>
                    <a:prstGeom prst="rect">
                      <a:avLst/>
                    </a:prstGeom>
                  </pic:spPr>
                </pic:pic>
              </a:graphicData>
            </a:graphic>
            <wp14:sizeRelH relativeFrom="page">
              <wp14:pctWidth>0</wp14:pctWidth>
            </wp14:sizeRelH>
            <wp14:sizeRelV relativeFrom="page">
              <wp14:pctHeight>0</wp14:pctHeight>
            </wp14:sizeRelV>
          </wp:anchor>
        </w:drawing>
      </w:r>
      <w:r w:rsidR="002425FF">
        <w:t xml:space="preserve">In order to study how these two clustering </w:t>
      </w:r>
      <w:proofErr w:type="gramStart"/>
      <w:r w:rsidR="002425FF">
        <w:t>algorithm</w:t>
      </w:r>
      <w:r w:rsidR="00451B07">
        <w:t>s</w:t>
      </w:r>
      <w:proofErr w:type="gramEnd"/>
      <w:r w:rsidR="002425FF">
        <w:t xml:space="preserve"> work in real dataset, I implemented them using Scikit-learn module on two dataset used in assignment 1 and 2, and then compare the clustering performance</w:t>
      </w:r>
      <w:r w:rsidR="00C0543B">
        <w:t xml:space="preserve">, which is concluded in Figure 1. Before going details on the results, first thing I should clarify how do we define if the clustering works well or no. For K means, we could use squared errors as indicator, which means the total distance between the point and its cluster centroid, lower is better in clustering. For EM, likelihood was calculated, higher means the points </w:t>
      </w:r>
      <w:r>
        <w:t xml:space="preserve">is highly like belong to the group it’s assigned to. In Figure 1.a and 1.c, we could see the squared errors (blue lines) decreasing as the number of </w:t>
      </w:r>
      <w:proofErr w:type="gramStart"/>
      <w:r>
        <w:t>cluster</w:t>
      </w:r>
      <w:proofErr w:type="gramEnd"/>
      <w:r>
        <w:t xml:space="preserve"> is higher for both dataset. It means if we create more cluster, the instances could be more accurately assigned. Here we met a dilemma, </w:t>
      </w:r>
    </w:p>
    <w:p w14:paraId="443FBFFB" w14:textId="3AAABF1D" w:rsidR="008561EB" w:rsidRDefault="008561EB" w:rsidP="008561EB">
      <w:pPr>
        <w:pStyle w:val="FigureCaption"/>
        <w:numPr>
          <w:ilvl w:val="0"/>
          <w:numId w:val="0"/>
        </w:numPr>
        <w:ind w:left="1800"/>
        <w:rPr>
          <w:sz w:val="14"/>
          <w:szCs w:val="14"/>
        </w:rPr>
      </w:pPr>
      <w:r w:rsidRPr="00E16417">
        <w:rPr>
          <w:b/>
          <w:bCs w:val="0"/>
          <w:i/>
          <w:iCs/>
          <w:sz w:val="14"/>
          <w:szCs w:val="14"/>
        </w:rPr>
        <w:t xml:space="preserve">Figure </w:t>
      </w:r>
      <w:r>
        <w:rPr>
          <w:b/>
          <w:bCs w:val="0"/>
          <w:i/>
          <w:iCs/>
          <w:sz w:val="14"/>
          <w:szCs w:val="14"/>
        </w:rPr>
        <w:t>1</w:t>
      </w:r>
      <w:r w:rsidRPr="00E16417">
        <w:rPr>
          <w:sz w:val="14"/>
          <w:szCs w:val="14"/>
        </w:rPr>
        <w:t xml:space="preserve"> </w:t>
      </w:r>
      <w:r>
        <w:rPr>
          <w:sz w:val="14"/>
          <w:szCs w:val="14"/>
        </w:rPr>
        <w:t>– Squared Errors and indicators analysis by using (a) K means cluster and (b) EM algorithm on diabetes and (c) K means and (d) EM algorithm on phishing datasets.</w:t>
      </w:r>
    </w:p>
    <w:p w14:paraId="5783F1FD" w14:textId="3BE13A3E" w:rsidR="002425FF" w:rsidRDefault="008561EB" w:rsidP="0054029E">
      <w:r>
        <w:t xml:space="preserve">we want the squared errors to lower for better clustering accuracy, but we prefer the number of </w:t>
      </w:r>
      <w:proofErr w:type="gramStart"/>
      <w:r>
        <w:t>cluster</w:t>
      </w:r>
      <w:proofErr w:type="gramEnd"/>
      <w:r>
        <w:t xml:space="preserve"> to be as low as possible. Therefore, in general, I will look </w:t>
      </w:r>
      <w:r>
        <w:lastRenderedPageBreak/>
        <w:t>for the point where the squared error drops dramatically, and the become flattened afterwards. From 1.a and 1.c, cluster of 4 for diabetes and 3 for phishing looks like the point we are looking for. Same story for 1.b and 1.d while using EM algorithm, we are looking for a point where likelihood jumps dramatically and becomes flattened, and it is also hard to define the best option.</w:t>
      </w:r>
    </w:p>
    <w:p w14:paraId="55B5D041" w14:textId="59C9475E" w:rsidR="000422B2" w:rsidRDefault="004D715D" w:rsidP="00507184">
      <w:pPr>
        <w:rPr>
          <w:lang w:eastAsia="zh-TW"/>
        </w:rPr>
      </w:pPr>
      <w:r>
        <w:t xml:space="preserve">Therefore, other indicators </w:t>
      </w:r>
      <w:r w:rsidR="00507184">
        <w:t>are</w:t>
      </w:r>
      <w:r>
        <w:t xml:space="preserve"> required for </w:t>
      </w:r>
      <w:r w:rsidR="00507184">
        <w:t xml:space="preserve">better </w:t>
      </w:r>
      <w:r>
        <w:t xml:space="preserve">analysis. </w:t>
      </w:r>
      <w:r w:rsidR="00507184">
        <w:t>C</w:t>
      </w:r>
      <w:r w:rsidR="00507184">
        <w:rPr>
          <w:lang w:eastAsia="zh-TW"/>
        </w:rPr>
        <w:t xml:space="preserve">ompleteness score (pink) is the indicator shows the degree on if the </w:t>
      </w:r>
      <w:proofErr w:type="gramStart"/>
      <w:r w:rsidR="00507184">
        <w:rPr>
          <w:lang w:eastAsia="zh-TW"/>
        </w:rPr>
        <w:t>instances</w:t>
      </w:r>
      <w:proofErr w:type="gramEnd"/>
      <w:r w:rsidR="00507184">
        <w:rPr>
          <w:lang w:eastAsia="zh-TW"/>
        </w:rPr>
        <w:t xml:space="preserve"> with same label is all assigned into the same cluster. Homogeneity sc</w:t>
      </w:r>
      <w:r w:rsidR="000422B2">
        <w:rPr>
          <w:lang w:eastAsia="zh-TW"/>
        </w:rPr>
        <w:t>o</w:t>
      </w:r>
      <w:r w:rsidR="00507184">
        <w:rPr>
          <w:lang w:eastAsia="zh-TW"/>
        </w:rPr>
        <w:t>re</w:t>
      </w:r>
      <w:r w:rsidR="000422B2">
        <w:rPr>
          <w:lang w:eastAsia="zh-TW"/>
        </w:rPr>
        <w:t xml:space="preserve"> (red) shows if each cluster contain only one type of label. And Silhouette coefficient (orange) represents how similar the instance belongs to its cluster centroid compared to others. For all these indicators, higher value means better clustering performance, so I plot all three in the same figure in right side of y-axis. In diabetes dataset, EM performs better than K-means algorithm in most of indicators, demonstrate the fact that </w:t>
      </w:r>
      <w:r w:rsidR="0013081D">
        <w:rPr>
          <w:lang w:eastAsia="zh-TW"/>
        </w:rPr>
        <w:t>for this dataset, there might be a lot of point at the border of multiple clusters, make the hard-clustering performs worse. I also run the K-means multiple times randomly, and the results could vary a lot, showing the fact that K-means might get stuck in local optimum point and the performance is highly dependent on the initial cluster generated. For phishing dataset, the conclu</w:t>
      </w:r>
      <w:r w:rsidR="00286A34">
        <w:rPr>
          <w:lang w:eastAsia="zh-TW"/>
        </w:rPr>
        <w:t>s</w:t>
      </w:r>
      <w:r w:rsidR="0013081D">
        <w:rPr>
          <w:lang w:eastAsia="zh-TW"/>
        </w:rPr>
        <w:t xml:space="preserve">ion is reversed, looks like the K-means method has better performance as the number of </w:t>
      </w:r>
      <w:proofErr w:type="gramStart"/>
      <w:r w:rsidR="0013081D">
        <w:rPr>
          <w:lang w:eastAsia="zh-TW"/>
        </w:rPr>
        <w:t>cluster</w:t>
      </w:r>
      <w:proofErr w:type="gramEnd"/>
      <w:r w:rsidR="0013081D">
        <w:rPr>
          <w:lang w:eastAsia="zh-TW"/>
        </w:rPr>
        <w:t xml:space="preserve"> is higher. In my opinion, the reason is that EM has </w:t>
      </w:r>
      <w:r w:rsidR="00010ED5">
        <w:rPr>
          <w:lang w:eastAsia="zh-TW"/>
        </w:rPr>
        <w:t>to</w:t>
      </w:r>
      <w:r w:rsidR="0013081D">
        <w:rPr>
          <w:lang w:eastAsia="zh-TW"/>
        </w:rPr>
        <w:t xml:space="preserve"> calculate the probability of distribution on each point with all clusters, as the number of </w:t>
      </w:r>
      <w:proofErr w:type="gramStart"/>
      <w:r w:rsidR="0013081D">
        <w:rPr>
          <w:lang w:eastAsia="zh-TW"/>
        </w:rPr>
        <w:t>cluster</w:t>
      </w:r>
      <w:proofErr w:type="gramEnd"/>
      <w:r w:rsidR="0013081D">
        <w:rPr>
          <w:lang w:eastAsia="zh-TW"/>
        </w:rPr>
        <w:t xml:space="preserve"> is higher, the it’s hard for the algorithm to accurately calculate which cluster has the highest likelihood </w:t>
      </w:r>
      <w:r w:rsidR="00883070">
        <w:rPr>
          <w:lang w:eastAsia="zh-TW"/>
        </w:rPr>
        <w:t xml:space="preserve">for each instance. As the number of </w:t>
      </w:r>
      <w:proofErr w:type="gramStart"/>
      <w:r w:rsidR="00883070">
        <w:rPr>
          <w:lang w:eastAsia="zh-TW"/>
        </w:rPr>
        <w:t>cluster</w:t>
      </w:r>
      <w:proofErr w:type="gramEnd"/>
      <w:r w:rsidR="00883070">
        <w:rPr>
          <w:lang w:eastAsia="zh-TW"/>
        </w:rPr>
        <w:t xml:space="preserve"> is small, the performance of EM is similar to K-means for phishing dataset.</w:t>
      </w:r>
    </w:p>
    <w:p w14:paraId="1FB40FA7" w14:textId="5892C315" w:rsidR="00CD45B0" w:rsidRDefault="00CD45B0" w:rsidP="00CD45B0">
      <w:pPr>
        <w:pStyle w:val="Heading1"/>
        <w:numPr>
          <w:ilvl w:val="0"/>
          <w:numId w:val="0"/>
        </w:numPr>
      </w:pPr>
      <w:r>
        <w:t>Section 2</w:t>
      </w:r>
      <w:r>
        <w:rPr>
          <w:rFonts w:hint="eastAsia"/>
          <w:lang w:eastAsia="zh-TW"/>
        </w:rPr>
        <w:t>:</w:t>
      </w:r>
      <w:r>
        <w:t xml:space="preserve"> Dimenstionality reduction</w:t>
      </w:r>
      <w:r w:rsidR="001B3A0C">
        <w:t xml:space="preserve"> and clustering</w:t>
      </w:r>
    </w:p>
    <w:p w14:paraId="1152F112" w14:textId="43A784D1" w:rsidR="001B3A0C" w:rsidRDefault="001B3A0C" w:rsidP="001B3A0C">
      <w:r>
        <w:t xml:space="preserve">In this section, PCA, ICA, RP and IG will be studied independently first to study the theory behind them and how to properly utilize these algorithms. Then all four will be combined with clustering mentioned before and the performance on </w:t>
      </w:r>
      <w:r w:rsidR="00E6268F">
        <w:t>clustering will be analyzed.</w:t>
      </w:r>
    </w:p>
    <w:p w14:paraId="585EE87E" w14:textId="3F7DEA4A" w:rsidR="00E6268F" w:rsidRDefault="001F6B2C" w:rsidP="00E6268F">
      <w:pPr>
        <w:pStyle w:val="Heading2"/>
        <w:numPr>
          <w:ilvl w:val="1"/>
          <w:numId w:val="11"/>
        </w:numPr>
      </w:pPr>
      <w:r>
        <w:t xml:space="preserve">Principal Component Analysis </w:t>
      </w:r>
    </w:p>
    <w:p w14:paraId="512D65FA" w14:textId="6F46936B" w:rsidR="004B1C6E" w:rsidRDefault="004B1C6E" w:rsidP="001B3A0C">
      <w:r>
        <w:t xml:space="preserve">PCA first calculate principal components and utilize the component to re-project the original data. By doing it iteratively, the features could be reduced into lower dimension by using more efficient few orders of principal component as axis. </w:t>
      </w:r>
      <w:r>
        <w:lastRenderedPageBreak/>
        <w:t xml:space="preserve">Therefore, the first step is to </w:t>
      </w:r>
      <w:r w:rsidR="00F66D44">
        <w:t xml:space="preserve">determine how many dimensions we could reduce to. In figure 2.a and 2.d, the calculated eigenvalues on different numbers of principal components (PC) can be seen. The optimun case is first few PCs exhibit most part of eigen values, so we could rule out the contributes of others. The blue bars shows that in diabetes, most of features play important roles, and for diabetes, we could rule out some contributions from lower value of PCs. The red line shows the calculated mean squared errors </w:t>
      </w:r>
      <w:r w:rsidR="002D4230">
        <w:t xml:space="preserve">under different selection of PC numbers, and we are also looking for the point </w:t>
      </w:r>
      <w:r w:rsidR="00982C60">
        <w:t xml:space="preserve">showing dramatic drop then flattened. To visually inspect how the clustering works, I plot the figure using 2 PCs in 2.b ad 2.d, and it seems like the it does some decent job but not that good in both datasets. As it plotted in 3-D using 3 PCs, while shown in figure 2.c and 2.f, the clustering works well in diabetes dataset. And for phishing dataset, it didn’t look that good in separating different classes, which means more PCs required for better clustering. Based on the preliminary analysis, number of PC of 6 and 20 are selected for diabetes and phishing dataset, respectively. The implementation </w:t>
      </w:r>
      <w:r w:rsidR="001B366C">
        <w:rPr>
          <w:noProof/>
          <w14:ligatures w14:val="none"/>
          <w14:numForm w14:val="default"/>
          <w14:numSpacing w14:val="default"/>
        </w:rPr>
        <w:drawing>
          <wp:anchor distT="0" distB="0" distL="114300" distR="114300" simplePos="0" relativeHeight="251684864" behindDoc="0" locked="0" layoutInCell="1" allowOverlap="1" wp14:anchorId="2FC7B8C2" wp14:editId="1963E636">
            <wp:simplePos x="0" y="0"/>
            <wp:positionH relativeFrom="column">
              <wp:posOffset>0</wp:posOffset>
            </wp:positionH>
            <wp:positionV relativeFrom="paragraph">
              <wp:posOffset>3601692</wp:posOffset>
            </wp:positionV>
            <wp:extent cx="5029200" cy="2647315"/>
            <wp:effectExtent l="0" t="0" r="0" b="0"/>
            <wp:wrapTopAndBottom/>
            <wp:docPr id="6" name="Picture 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2647315"/>
                    </a:xfrm>
                    <a:prstGeom prst="rect">
                      <a:avLst/>
                    </a:prstGeom>
                  </pic:spPr>
                </pic:pic>
              </a:graphicData>
            </a:graphic>
            <wp14:sizeRelH relativeFrom="page">
              <wp14:pctWidth>0</wp14:pctWidth>
            </wp14:sizeRelH>
            <wp14:sizeRelV relativeFrom="page">
              <wp14:pctHeight>0</wp14:pctHeight>
            </wp14:sizeRelV>
          </wp:anchor>
        </w:drawing>
      </w:r>
      <w:r w:rsidR="00982C60">
        <w:t>of PCA with EM and K-means will be discussed at the end of this section.</w:t>
      </w:r>
    </w:p>
    <w:p w14:paraId="11570CFD" w14:textId="399A4B46" w:rsidR="004B1C6E" w:rsidRDefault="004B1C6E" w:rsidP="001B3A0C"/>
    <w:p w14:paraId="1B0559C9" w14:textId="5A60E5DF" w:rsidR="00D62395" w:rsidRDefault="004B1C6E" w:rsidP="00D62395">
      <w:pPr>
        <w:pStyle w:val="FigureCaption"/>
        <w:numPr>
          <w:ilvl w:val="0"/>
          <w:numId w:val="0"/>
        </w:numPr>
        <w:ind w:left="1800"/>
        <w:rPr>
          <w:sz w:val="14"/>
          <w:szCs w:val="14"/>
        </w:rPr>
      </w:pPr>
      <w:r w:rsidRPr="00E16417">
        <w:rPr>
          <w:b/>
          <w:bCs w:val="0"/>
          <w:i/>
          <w:iCs/>
          <w:sz w:val="14"/>
          <w:szCs w:val="14"/>
        </w:rPr>
        <w:t xml:space="preserve">Figure </w:t>
      </w:r>
      <w:r>
        <w:rPr>
          <w:b/>
          <w:bCs w:val="0"/>
          <w:i/>
          <w:iCs/>
          <w:sz w:val="14"/>
          <w:szCs w:val="14"/>
        </w:rPr>
        <w:t>2</w:t>
      </w:r>
      <w:r w:rsidRPr="00E16417">
        <w:rPr>
          <w:sz w:val="14"/>
          <w:szCs w:val="14"/>
        </w:rPr>
        <w:t xml:space="preserve"> </w:t>
      </w:r>
      <w:r>
        <w:rPr>
          <w:sz w:val="14"/>
          <w:szCs w:val="14"/>
        </w:rPr>
        <w:t xml:space="preserve">– </w:t>
      </w:r>
      <w:r w:rsidR="00F371FE">
        <w:rPr>
          <w:sz w:val="14"/>
          <w:szCs w:val="14"/>
        </w:rPr>
        <w:t>Eigenvalue calculation for different number of principal component</w:t>
      </w:r>
      <w:r w:rsidR="00D62395">
        <w:rPr>
          <w:sz w:val="14"/>
          <w:szCs w:val="14"/>
        </w:rPr>
        <w:t>s</w:t>
      </w:r>
      <w:r w:rsidR="00F371FE">
        <w:rPr>
          <w:sz w:val="14"/>
          <w:szCs w:val="14"/>
        </w:rPr>
        <w:t xml:space="preserve"> on (a) Diabetes and (b) Phis</w:t>
      </w:r>
      <w:r w:rsidR="00FC2E5C">
        <w:rPr>
          <w:sz w:val="14"/>
          <w:szCs w:val="14"/>
        </w:rPr>
        <w:t>h</w:t>
      </w:r>
      <w:r w:rsidR="00F371FE">
        <w:rPr>
          <w:sz w:val="14"/>
          <w:szCs w:val="14"/>
        </w:rPr>
        <w:t>ing datasets</w:t>
      </w:r>
      <w:r w:rsidR="00D62395">
        <w:rPr>
          <w:sz w:val="14"/>
          <w:szCs w:val="14"/>
        </w:rPr>
        <w:t xml:space="preserve">. Plot of clustering result using 2 principal components on (c) Diabetes and (d) Phishing </w:t>
      </w:r>
      <w:proofErr w:type="gramStart"/>
      <w:r w:rsidR="00D62395">
        <w:rPr>
          <w:sz w:val="14"/>
          <w:szCs w:val="14"/>
        </w:rPr>
        <w:t>datasets,</w:t>
      </w:r>
      <w:r w:rsidR="00444BFC">
        <w:rPr>
          <w:sz w:val="14"/>
          <w:szCs w:val="14"/>
        </w:rPr>
        <w:t xml:space="preserve"> </w:t>
      </w:r>
      <w:r w:rsidR="00D62395">
        <w:rPr>
          <w:sz w:val="14"/>
          <w:szCs w:val="14"/>
        </w:rPr>
        <w:t>and</w:t>
      </w:r>
      <w:proofErr w:type="gramEnd"/>
      <w:r w:rsidR="00D62395">
        <w:rPr>
          <w:sz w:val="14"/>
          <w:szCs w:val="14"/>
        </w:rPr>
        <w:t xml:space="preserve"> using 3 principal components for (d) Diabetes and (e) Phishing datasets.</w:t>
      </w:r>
    </w:p>
    <w:p w14:paraId="57C15CF3" w14:textId="7B8EBD96" w:rsidR="004B1C6E" w:rsidRPr="001B3A0C" w:rsidRDefault="004B1C6E" w:rsidP="001B3A0C"/>
    <w:p w14:paraId="67B4710B" w14:textId="069FA01B" w:rsidR="008A18B2" w:rsidRDefault="008A18B2" w:rsidP="008A18B2">
      <w:pPr>
        <w:pStyle w:val="Heading2"/>
        <w:numPr>
          <w:ilvl w:val="1"/>
          <w:numId w:val="11"/>
        </w:numPr>
      </w:pPr>
      <w:r>
        <w:lastRenderedPageBreak/>
        <w:t xml:space="preserve">Independent Component Analysis </w:t>
      </w:r>
    </w:p>
    <w:p w14:paraId="295F5B8C" w14:textId="7C41F1C8" w:rsidR="001F6B2C" w:rsidRDefault="00FD2E16" w:rsidP="001F6B2C">
      <w:pPr>
        <w:rPr>
          <w:lang w:eastAsia="zh-TW"/>
        </w:rPr>
      </w:pPr>
      <w:r>
        <w:t xml:space="preserve">The algorithm of ICA </w:t>
      </w:r>
      <w:r w:rsidR="00983C74">
        <w:t>tries to maximi</w:t>
      </w:r>
      <w:r w:rsidR="007A14A4">
        <w:t>ze</w:t>
      </w:r>
      <w:r w:rsidR="00983C74">
        <w:t xml:space="preserve"> the differen</w:t>
      </w:r>
      <w:r w:rsidR="00491FA7">
        <w:t>ce</w:t>
      </w:r>
      <w:r w:rsidR="00983C74">
        <w:t xml:space="preserve"> between components</w:t>
      </w:r>
      <w:r w:rsidR="00491FA7">
        <w:t>, and back calculate all the independent component (IC)</w:t>
      </w:r>
      <w:r w:rsidR="0073256F">
        <w:t>, or Kurtosis</w:t>
      </w:r>
      <w:r w:rsidR="00491FA7">
        <w:t xml:space="preserve"> to reconstruct the original data.</w:t>
      </w:r>
      <w:r w:rsidR="00567D67">
        <w:t xml:space="preserve"> </w:t>
      </w:r>
      <w:proofErr w:type="spellStart"/>
      <w:r w:rsidR="00567D67">
        <w:t>FastICA</w:t>
      </w:r>
      <w:proofErr w:type="spellEnd"/>
      <w:r w:rsidR="00567D67">
        <w:t xml:space="preserve"> in </w:t>
      </w:r>
      <w:proofErr w:type="spellStart"/>
      <w:r w:rsidR="00567D67">
        <w:t>sklearn</w:t>
      </w:r>
      <w:proofErr w:type="spellEnd"/>
      <w:r w:rsidR="00567D67">
        <w:t xml:space="preserve"> module was used and the results are shown in Figure 3.</w:t>
      </w:r>
      <w:r w:rsidR="007B297F">
        <w:t xml:space="preserve"> In 3.a and 3.d, I first </w:t>
      </w:r>
      <w:r w:rsidR="00B74381">
        <w:t>tried to reconstruct the original dataset using different number of Kurtosis. Just like PCA, as the number of Kurtosis increases, the mean squared error decreases</w:t>
      </w:r>
      <w:r w:rsidR="0043423A">
        <w:t xml:space="preserve">, but dimensionality </w:t>
      </w:r>
      <w:r w:rsidR="004C41DB">
        <w:t xml:space="preserve">reduced is less, there’s </w:t>
      </w:r>
      <w:proofErr w:type="gramStart"/>
      <w:r w:rsidR="004C41DB">
        <w:t>a</w:t>
      </w:r>
      <w:proofErr w:type="gramEnd"/>
      <w:r w:rsidR="004C41DB">
        <w:t xml:space="preserve"> optimum point which needs to be defined. For the clustering plot in </w:t>
      </w:r>
      <w:proofErr w:type="spellStart"/>
      <w:proofErr w:type="gramStart"/>
      <w:r w:rsidR="004C41DB">
        <w:t>b,c</w:t>
      </w:r>
      <w:proofErr w:type="gramEnd"/>
      <w:r w:rsidR="004C41DB">
        <w:t>,e</w:t>
      </w:r>
      <w:proofErr w:type="spellEnd"/>
      <w:r w:rsidR="004C41DB">
        <w:t xml:space="preserve"> and f, seems like the clustering didn’t do a good job in both cases, means the original dataset is hard to be reconstructed using just 2 or 3 components. More components are necessary to build the original dataset. Here, in order to reduce the dimension, the number of IC selected for diabetes is 6 and 22 for phishing dataset. After combining with K-means and EM, the results will be shown later.</w:t>
      </w:r>
    </w:p>
    <w:p w14:paraId="2609F6A5" w14:textId="08E579B9" w:rsidR="00567D67" w:rsidRDefault="008A1F62" w:rsidP="001F6B2C">
      <w:r>
        <w:rPr>
          <w:noProof/>
          <w14:ligatures w14:val="none"/>
          <w14:numForm w14:val="default"/>
          <w14:numSpacing w14:val="default"/>
        </w:rPr>
        <w:drawing>
          <wp:anchor distT="0" distB="0" distL="114300" distR="114300" simplePos="0" relativeHeight="251685888" behindDoc="0" locked="0" layoutInCell="1" allowOverlap="1" wp14:anchorId="2C3F6769" wp14:editId="172E23C2">
            <wp:simplePos x="0" y="0"/>
            <wp:positionH relativeFrom="column">
              <wp:posOffset>0</wp:posOffset>
            </wp:positionH>
            <wp:positionV relativeFrom="paragraph">
              <wp:posOffset>257131</wp:posOffset>
            </wp:positionV>
            <wp:extent cx="5029200" cy="2553335"/>
            <wp:effectExtent l="0" t="0" r="0" b="0"/>
            <wp:wrapTopAndBottom/>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2553335"/>
                    </a:xfrm>
                    <a:prstGeom prst="rect">
                      <a:avLst/>
                    </a:prstGeom>
                  </pic:spPr>
                </pic:pic>
              </a:graphicData>
            </a:graphic>
            <wp14:sizeRelH relativeFrom="page">
              <wp14:pctWidth>0</wp14:pctWidth>
            </wp14:sizeRelH>
            <wp14:sizeRelV relativeFrom="page">
              <wp14:pctHeight>0</wp14:pctHeight>
            </wp14:sizeRelV>
          </wp:anchor>
        </w:drawing>
      </w:r>
    </w:p>
    <w:p w14:paraId="4C5E6AFC" w14:textId="437325E5" w:rsidR="00567D67" w:rsidRPr="00795E7A" w:rsidRDefault="003D67BE" w:rsidP="00795E7A">
      <w:pPr>
        <w:pStyle w:val="FigureCaption"/>
        <w:numPr>
          <w:ilvl w:val="0"/>
          <w:numId w:val="0"/>
        </w:numPr>
        <w:ind w:left="1800"/>
        <w:rPr>
          <w:sz w:val="14"/>
          <w:szCs w:val="14"/>
        </w:rPr>
      </w:pPr>
      <w:r w:rsidRPr="00E16417">
        <w:rPr>
          <w:b/>
          <w:bCs w:val="0"/>
          <w:i/>
          <w:iCs/>
          <w:sz w:val="14"/>
          <w:szCs w:val="14"/>
        </w:rPr>
        <w:t xml:space="preserve">Figure </w:t>
      </w:r>
      <w:r w:rsidR="0089283E">
        <w:rPr>
          <w:b/>
          <w:bCs w:val="0"/>
          <w:i/>
          <w:iCs/>
          <w:sz w:val="14"/>
          <w:szCs w:val="14"/>
        </w:rPr>
        <w:t>3</w:t>
      </w:r>
      <w:r w:rsidRPr="00E16417">
        <w:rPr>
          <w:sz w:val="14"/>
          <w:szCs w:val="14"/>
        </w:rPr>
        <w:t xml:space="preserve"> </w:t>
      </w:r>
      <w:r>
        <w:rPr>
          <w:sz w:val="14"/>
          <w:szCs w:val="14"/>
        </w:rPr>
        <w:t xml:space="preserve">– </w:t>
      </w:r>
      <w:r w:rsidR="00FB1853">
        <w:rPr>
          <w:sz w:val="14"/>
          <w:szCs w:val="14"/>
        </w:rPr>
        <w:t>Mean square</w:t>
      </w:r>
      <w:r w:rsidR="00BF13BF">
        <w:rPr>
          <w:sz w:val="14"/>
          <w:szCs w:val="14"/>
        </w:rPr>
        <w:t xml:space="preserve"> error</w:t>
      </w:r>
      <w:r>
        <w:rPr>
          <w:sz w:val="14"/>
          <w:szCs w:val="14"/>
        </w:rPr>
        <w:t xml:space="preserve"> for different number of </w:t>
      </w:r>
      <w:r w:rsidR="0073256F">
        <w:rPr>
          <w:sz w:val="14"/>
          <w:szCs w:val="14"/>
        </w:rPr>
        <w:t>Kurtosis</w:t>
      </w:r>
      <w:r>
        <w:rPr>
          <w:sz w:val="14"/>
          <w:szCs w:val="14"/>
        </w:rPr>
        <w:t xml:space="preserve"> on (a) Diabetes and (b) Phishing datasets. Plot of clustering result using 2 </w:t>
      </w:r>
      <w:r w:rsidR="003F6A68">
        <w:rPr>
          <w:sz w:val="14"/>
          <w:szCs w:val="14"/>
        </w:rPr>
        <w:t xml:space="preserve">ICs </w:t>
      </w:r>
      <w:r>
        <w:rPr>
          <w:sz w:val="14"/>
          <w:szCs w:val="14"/>
        </w:rPr>
        <w:t xml:space="preserve">on (c) Diabetes and (d) Phishing </w:t>
      </w:r>
      <w:proofErr w:type="gramStart"/>
      <w:r>
        <w:rPr>
          <w:sz w:val="14"/>
          <w:szCs w:val="14"/>
        </w:rPr>
        <w:t>datasets, and</w:t>
      </w:r>
      <w:proofErr w:type="gramEnd"/>
      <w:r>
        <w:rPr>
          <w:sz w:val="14"/>
          <w:szCs w:val="14"/>
        </w:rPr>
        <w:t xml:space="preserve"> using 3 </w:t>
      </w:r>
      <w:r w:rsidR="003F6A68">
        <w:rPr>
          <w:sz w:val="14"/>
          <w:szCs w:val="14"/>
        </w:rPr>
        <w:t>ICs</w:t>
      </w:r>
      <w:r>
        <w:rPr>
          <w:sz w:val="14"/>
          <w:szCs w:val="14"/>
        </w:rPr>
        <w:t xml:space="preserve"> for (d) Diabetes and (e) Phishing datasets.</w:t>
      </w:r>
    </w:p>
    <w:p w14:paraId="4A47D28A" w14:textId="2EF3C933" w:rsidR="001F6B2C" w:rsidRDefault="008A18B2" w:rsidP="001F6B2C">
      <w:pPr>
        <w:pStyle w:val="Heading2"/>
        <w:numPr>
          <w:ilvl w:val="1"/>
          <w:numId w:val="11"/>
        </w:numPr>
      </w:pPr>
      <w:r>
        <w:t>Random Projection</w:t>
      </w:r>
    </w:p>
    <w:p w14:paraId="3A28550F" w14:textId="3D8F1E8F" w:rsidR="00601BD0" w:rsidRDefault="00795E7A" w:rsidP="001F6B2C">
      <w:r>
        <w:t>RP reduces the original dataset dimensions into lower dimension</w:t>
      </w:r>
      <w:r w:rsidR="00601BD0">
        <w:t>s</w:t>
      </w:r>
      <w:r>
        <w:t xml:space="preserve"> generated from random Gaussian matrix. Here, I implement the </w:t>
      </w:r>
      <w:proofErr w:type="spellStart"/>
      <w:r w:rsidR="0062629E">
        <w:t>random_project</w:t>
      </w:r>
      <w:proofErr w:type="spellEnd"/>
      <w:r w:rsidR="0062629E">
        <w:t xml:space="preserve"> method from </w:t>
      </w:r>
      <w:proofErr w:type="spellStart"/>
      <w:r w:rsidR="0062629E">
        <w:t>sklearn</w:t>
      </w:r>
      <w:proofErr w:type="spellEnd"/>
      <w:r w:rsidR="0062629E">
        <w:t xml:space="preserve"> on two dataset and the results are summarized in figure 4. First, the </w:t>
      </w:r>
      <w:r w:rsidR="0062629E">
        <w:lastRenderedPageBreak/>
        <w:t>mean square</w:t>
      </w:r>
      <w:r w:rsidR="006F60DE">
        <w:t xml:space="preserve"> errors are calculated under different settings on dimension for RP algorithm. For diabetes, the MSE dropped a lot at dimension of 3 then slightly getting flattened afterwards, and for phishing dataset, the similar condition was found at the dimension of 19. For 2-d and 3-d clustering results for both </w:t>
      </w:r>
      <w:proofErr w:type="gramStart"/>
      <w:r w:rsidR="006F60DE">
        <w:t>dataset</w:t>
      </w:r>
      <w:proofErr w:type="gramEnd"/>
      <w:r w:rsidR="006F60DE">
        <w:t xml:space="preserve">, we can clearly see that the RP did a decent job, but not as good as PCA shown in figure 2. The comparison and also the implementation with K-means and EM </w:t>
      </w:r>
      <w:r w:rsidR="00492E2B">
        <w:rPr>
          <w:noProof/>
          <w14:ligatures w14:val="none"/>
          <w14:numForm w14:val="default"/>
          <w14:numSpacing w14:val="default"/>
        </w:rPr>
        <w:drawing>
          <wp:anchor distT="0" distB="0" distL="114300" distR="114300" simplePos="0" relativeHeight="251686912" behindDoc="0" locked="0" layoutInCell="1" allowOverlap="1" wp14:anchorId="784C1FF6" wp14:editId="7087ABEC">
            <wp:simplePos x="0" y="0"/>
            <wp:positionH relativeFrom="column">
              <wp:posOffset>-50494</wp:posOffset>
            </wp:positionH>
            <wp:positionV relativeFrom="paragraph">
              <wp:posOffset>1562648</wp:posOffset>
            </wp:positionV>
            <wp:extent cx="5029200" cy="2618105"/>
            <wp:effectExtent l="0" t="0" r="0" b="0"/>
            <wp:wrapTopAndBottom/>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2618105"/>
                    </a:xfrm>
                    <a:prstGeom prst="rect">
                      <a:avLst/>
                    </a:prstGeom>
                  </pic:spPr>
                </pic:pic>
              </a:graphicData>
            </a:graphic>
            <wp14:sizeRelH relativeFrom="page">
              <wp14:pctWidth>0</wp14:pctWidth>
            </wp14:sizeRelH>
            <wp14:sizeRelV relativeFrom="page">
              <wp14:pctHeight>0</wp14:pctHeight>
            </wp14:sizeRelV>
          </wp:anchor>
        </w:drawing>
      </w:r>
      <w:r w:rsidR="006F60DE">
        <w:t>again, will be introduced in later section.</w:t>
      </w:r>
    </w:p>
    <w:p w14:paraId="6B1E0D8A" w14:textId="77777777" w:rsidR="00492E2B" w:rsidRPr="00492E2B" w:rsidRDefault="00492E2B" w:rsidP="00492E2B">
      <w:pPr>
        <w:pStyle w:val="FigureCaption"/>
        <w:numPr>
          <w:ilvl w:val="0"/>
          <w:numId w:val="0"/>
        </w:numPr>
        <w:ind w:left="1800"/>
        <w:rPr>
          <w:sz w:val="14"/>
          <w:szCs w:val="14"/>
        </w:rPr>
      </w:pPr>
      <w:r w:rsidRPr="00E16417">
        <w:rPr>
          <w:b/>
          <w:bCs w:val="0"/>
          <w:i/>
          <w:iCs/>
          <w:sz w:val="14"/>
          <w:szCs w:val="14"/>
        </w:rPr>
        <w:t>Figure</w:t>
      </w:r>
      <w:r>
        <w:rPr>
          <w:b/>
          <w:bCs w:val="0"/>
          <w:i/>
          <w:iCs/>
          <w:sz w:val="14"/>
          <w:szCs w:val="14"/>
        </w:rPr>
        <w:t xml:space="preserve"> 4</w:t>
      </w:r>
      <w:r w:rsidRPr="00E16417">
        <w:rPr>
          <w:sz w:val="14"/>
          <w:szCs w:val="14"/>
        </w:rPr>
        <w:t xml:space="preserve"> </w:t>
      </w:r>
      <w:r>
        <w:rPr>
          <w:sz w:val="14"/>
          <w:szCs w:val="14"/>
        </w:rPr>
        <w:t xml:space="preserve">– Mean square error for different dimensions using RP on (a) Diabetes and (b) Phishing datasets. Plot of clustering result using 2-dimension on (c) Diabetes and (d) Phishing </w:t>
      </w:r>
      <w:proofErr w:type="gramStart"/>
      <w:r>
        <w:rPr>
          <w:sz w:val="14"/>
          <w:szCs w:val="14"/>
        </w:rPr>
        <w:t>datasets, and</w:t>
      </w:r>
      <w:proofErr w:type="gramEnd"/>
      <w:r>
        <w:rPr>
          <w:sz w:val="14"/>
          <w:szCs w:val="14"/>
        </w:rPr>
        <w:t xml:space="preserve"> using 3-dimension for (d) Diabetes and (e) Phishing datasets.</w:t>
      </w:r>
    </w:p>
    <w:p w14:paraId="36941CB5" w14:textId="77777777" w:rsidR="00492E2B" w:rsidRDefault="00492E2B" w:rsidP="001F6B2C"/>
    <w:p w14:paraId="43EF2AC4" w14:textId="495ACC85" w:rsidR="00492E2B" w:rsidRDefault="00492E2B" w:rsidP="00492E2B">
      <w:pPr>
        <w:pStyle w:val="Heading2"/>
        <w:numPr>
          <w:ilvl w:val="1"/>
          <w:numId w:val="11"/>
        </w:numPr>
      </w:pPr>
      <w:r>
        <w:t>Information Gain</w:t>
      </w:r>
    </w:p>
    <w:p w14:paraId="49486E74" w14:textId="4BA76805" w:rsidR="00492E2B" w:rsidRPr="001B3A0C" w:rsidRDefault="00492E2B" w:rsidP="00492E2B">
      <w:r>
        <w:t>Just like the information gain learnt from supervised learning part, I select a tree-based feature selection for dimensional reduction. The idea is to import tree-based structure, and see which features play more important role in determining the final classification. In Figure 5</w:t>
      </w:r>
      <w:r w:rsidR="003A3DE3">
        <w:t xml:space="preserve">.a and 5.b, I first plotted all the information gain, which is equal to the importance of each feature in both </w:t>
      </w:r>
      <w:proofErr w:type="gramStart"/>
      <w:r w:rsidR="003A3DE3">
        <w:t>dataset</w:t>
      </w:r>
      <w:proofErr w:type="gramEnd"/>
      <w:r w:rsidR="003A3DE3">
        <w:t>. From diabetes, we could see that the 1</w:t>
      </w:r>
      <w:r w:rsidR="003A3DE3" w:rsidRPr="003A3DE3">
        <w:rPr>
          <w:vertAlign w:val="superscript"/>
        </w:rPr>
        <w:t>st</w:t>
      </w:r>
      <w:r w:rsidR="003A3DE3">
        <w:t xml:space="preserve"> and 8</w:t>
      </w:r>
      <w:r w:rsidR="003A3DE3" w:rsidRPr="003A3DE3">
        <w:rPr>
          <w:vertAlign w:val="superscript"/>
        </w:rPr>
        <w:t>th</w:t>
      </w:r>
      <w:r w:rsidR="003A3DE3">
        <w:t xml:space="preserve"> weights slightly more than other features, but in general, all feature is important in diabetes dataset, while the conclusion is similar to what I got from </w:t>
      </w:r>
      <w:proofErr w:type="spellStart"/>
      <w:r w:rsidR="003A3DE3">
        <w:t>PCA</w:t>
      </w:r>
      <w:proofErr w:type="spellEnd"/>
      <w:r w:rsidR="003A3DE3">
        <w:t xml:space="preserve">. On the other hands, </w:t>
      </w:r>
      <w:r w:rsidR="00E7490D">
        <w:t xml:space="preserve">for phishing, it’s clearly showing that two of the features weights a lot in determining the classification </w:t>
      </w:r>
      <w:r w:rsidR="00E7490D">
        <w:lastRenderedPageBreak/>
        <w:t>on the instance. To apply this IG algorithm with K-means and EM, I select the top 6 features in diabetes, and top 10 features in phishing for comparison.</w:t>
      </w:r>
    </w:p>
    <w:p w14:paraId="10BDC7AA" w14:textId="704E5477" w:rsidR="001F6B2C" w:rsidRPr="001B3A0C" w:rsidRDefault="00E7490D" w:rsidP="00E7490D">
      <w:pPr>
        <w:pStyle w:val="Heading2"/>
        <w:numPr>
          <w:ilvl w:val="0"/>
          <w:numId w:val="0"/>
        </w:numPr>
      </w:pPr>
      <w:r>
        <w:rPr>
          <w:noProof/>
          <w14:ligatures w14:val="none"/>
          <w14:numForm w14:val="default"/>
          <w14:numSpacing w14:val="default"/>
        </w:rPr>
        <w:drawing>
          <wp:anchor distT="0" distB="0" distL="114300" distR="114300" simplePos="0" relativeHeight="251687936" behindDoc="0" locked="0" layoutInCell="1" allowOverlap="1" wp14:anchorId="4C903563" wp14:editId="2E1E5E69">
            <wp:simplePos x="0" y="0"/>
            <wp:positionH relativeFrom="column">
              <wp:posOffset>0</wp:posOffset>
            </wp:positionH>
            <wp:positionV relativeFrom="paragraph">
              <wp:posOffset>251066</wp:posOffset>
            </wp:positionV>
            <wp:extent cx="5029200" cy="2064385"/>
            <wp:effectExtent l="0" t="0" r="0" b="5715"/>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2064385"/>
                    </a:xfrm>
                    <a:prstGeom prst="rect">
                      <a:avLst/>
                    </a:prstGeom>
                  </pic:spPr>
                </pic:pic>
              </a:graphicData>
            </a:graphic>
            <wp14:sizeRelH relativeFrom="page">
              <wp14:pctWidth>0</wp14:pctWidth>
            </wp14:sizeRelH>
            <wp14:sizeRelV relativeFrom="page">
              <wp14:pctHeight>0</wp14:pctHeight>
            </wp14:sizeRelV>
          </wp:anchor>
        </w:drawing>
      </w:r>
    </w:p>
    <w:p w14:paraId="7EDAB0D8" w14:textId="3BE0CE97" w:rsidR="004D761C" w:rsidRPr="00795E7A" w:rsidRDefault="004D761C" w:rsidP="004D761C">
      <w:pPr>
        <w:pStyle w:val="FigureCaption"/>
        <w:numPr>
          <w:ilvl w:val="0"/>
          <w:numId w:val="0"/>
        </w:numPr>
        <w:ind w:left="1800"/>
        <w:rPr>
          <w:sz w:val="14"/>
          <w:szCs w:val="14"/>
        </w:rPr>
      </w:pPr>
      <w:r w:rsidRPr="00E16417">
        <w:rPr>
          <w:b/>
          <w:bCs w:val="0"/>
          <w:i/>
          <w:iCs/>
          <w:sz w:val="14"/>
          <w:szCs w:val="14"/>
        </w:rPr>
        <w:t xml:space="preserve">Figure </w:t>
      </w:r>
      <w:r w:rsidR="008E12CE">
        <w:rPr>
          <w:b/>
          <w:bCs w:val="0"/>
          <w:i/>
          <w:iCs/>
          <w:sz w:val="14"/>
          <w:szCs w:val="14"/>
        </w:rPr>
        <w:t>5</w:t>
      </w:r>
      <w:r w:rsidRPr="00E16417">
        <w:rPr>
          <w:sz w:val="14"/>
          <w:szCs w:val="14"/>
        </w:rPr>
        <w:t xml:space="preserve"> </w:t>
      </w:r>
      <w:r>
        <w:rPr>
          <w:sz w:val="14"/>
          <w:szCs w:val="14"/>
        </w:rPr>
        <w:t xml:space="preserve">– </w:t>
      </w:r>
      <w:r w:rsidR="00016F16">
        <w:rPr>
          <w:sz w:val="14"/>
          <w:szCs w:val="14"/>
        </w:rPr>
        <w:t>Information gain</w:t>
      </w:r>
      <w:r>
        <w:rPr>
          <w:sz w:val="14"/>
          <w:szCs w:val="14"/>
        </w:rPr>
        <w:t xml:space="preserve"> for </w:t>
      </w:r>
      <w:r w:rsidR="00016F16">
        <w:rPr>
          <w:sz w:val="14"/>
          <w:szCs w:val="14"/>
        </w:rPr>
        <w:t>the features</w:t>
      </w:r>
      <w:r>
        <w:rPr>
          <w:sz w:val="14"/>
          <w:szCs w:val="14"/>
        </w:rPr>
        <w:t xml:space="preserve"> using </w:t>
      </w:r>
      <w:r w:rsidR="00603F7B">
        <w:rPr>
          <w:sz w:val="14"/>
          <w:szCs w:val="14"/>
        </w:rPr>
        <w:t>IG</w:t>
      </w:r>
      <w:r>
        <w:rPr>
          <w:sz w:val="14"/>
          <w:szCs w:val="14"/>
        </w:rPr>
        <w:t xml:space="preserve"> on (a) Diabetes and (b) Phishing datasets. </w:t>
      </w:r>
    </w:p>
    <w:p w14:paraId="03A2D817" w14:textId="50297A3D" w:rsidR="000422B2" w:rsidRDefault="00E7490D" w:rsidP="00E7490D">
      <w:pPr>
        <w:pStyle w:val="Heading2"/>
        <w:numPr>
          <w:ilvl w:val="1"/>
          <w:numId w:val="11"/>
        </w:numPr>
      </w:pPr>
      <w:r>
        <w:t xml:space="preserve">Comparison of dimensionality reduction and </w:t>
      </w:r>
      <w:r>
        <w:t>clustering</w:t>
      </w:r>
      <w:r>
        <w:t xml:space="preserve"> algorithms </w:t>
      </w:r>
    </w:p>
    <w:p w14:paraId="54703D95" w14:textId="3A81E5E9" w:rsidR="00872F87" w:rsidRDefault="00E3168E" w:rsidP="00E7490D">
      <w:r>
        <w:t xml:space="preserve">I plotted the figures just like Figure 1, including squared errors, log max likelihood, </w:t>
      </w:r>
      <w:proofErr w:type="spellStart"/>
      <w:r>
        <w:t>Silhoutte</w:t>
      </w:r>
      <w:proofErr w:type="spellEnd"/>
      <w:r>
        <w:t xml:space="preserve"> coefficient, homogeneity score, and completeness score for each combination of dimensionality reduction and clustering algorithms. The detail graphs could be found from the links provided in README file, and the results are summarized in the table 1</w:t>
      </w:r>
      <w:r w:rsidR="00E27217">
        <w:t xml:space="preserve"> for diabetes and table II for phishing dataset</w:t>
      </w:r>
      <w:r>
        <w:t>.</w:t>
      </w:r>
      <w:r w:rsidR="00C67B4A">
        <w:t xml:space="preserve"> First, for PCA with K-means and EM in diabetes, there’s not too much difference applying in diabetes, but in phishing dataset, the K-means outperforms the EM algorithm. The reason may result from the fact that </w:t>
      </w:r>
      <w:r w:rsidR="00A15F5B">
        <w:t>the dataset is there’s a lot of instances locate at the boundaries of clusters, making the likelihood distribution ambiguous.</w:t>
      </w:r>
      <w:r w:rsidR="00DA25DF">
        <w:t xml:space="preserve"> For ICA, there is also not too much difference between two clustering algorithms, one thing should be noted that is the performance of ICA is worse than PCA, implies that we can’t rebuild the original dataset with just few new created features for both datasets. For RP, </w:t>
      </w:r>
      <w:r w:rsidR="0013350C">
        <w:t>the performance is similar to PCA, in both two datasets and clustering, implying that the random Gaussian matrix also does a decent job compared with more complex PCA works.</w:t>
      </w:r>
      <w:r w:rsidR="00DA25DF">
        <w:t xml:space="preserve"> </w:t>
      </w:r>
      <w:r w:rsidR="0013350C">
        <w:t xml:space="preserve">Regarding to IG, it also works surprisingly good as PCA and RP. I first ran the information gain calculation on </w:t>
      </w:r>
      <w:r w:rsidR="00872F87">
        <w:t xml:space="preserve">all features and select the important ones for clustering. It ends up working decent and comparable with other dimension reduction algorithms. It could be explained that the features in the dataset are already pretty importance </w:t>
      </w:r>
      <w:r w:rsidR="00872F87">
        <w:lastRenderedPageBreak/>
        <w:t>and with less noise data, so there’s no big difference observed between using good features (IG) or using the algorithm with optimization on original data (RP, ICA, PCA)</w:t>
      </w:r>
      <w:r w:rsidR="00D97249">
        <w:t>.</w:t>
      </w:r>
    </w:p>
    <w:p w14:paraId="2CFF8A13" w14:textId="765C2E83" w:rsidR="00E3168E" w:rsidRPr="000F5F8C" w:rsidRDefault="00E3168E" w:rsidP="00E7490D">
      <w:pPr>
        <w:rPr>
          <w:i/>
          <w:iCs/>
        </w:rPr>
      </w:pPr>
      <w:r w:rsidRPr="000F5F8C">
        <w:rPr>
          <w:i/>
          <w:iCs/>
        </w:rPr>
        <w:t>T</w:t>
      </w:r>
      <w:r w:rsidR="00E27217" w:rsidRPr="000F5F8C">
        <w:rPr>
          <w:i/>
          <w:iCs/>
        </w:rPr>
        <w:t>able I.</w:t>
      </w:r>
      <w:r w:rsidR="006E485A" w:rsidRPr="000F5F8C">
        <w:rPr>
          <w:i/>
          <w:iCs/>
        </w:rPr>
        <w:t xml:space="preserve"> </w:t>
      </w:r>
      <w:r w:rsidR="000F5F8C" w:rsidRPr="000F5F8C">
        <w:rPr>
          <w:i/>
          <w:iCs/>
        </w:rPr>
        <w:t xml:space="preserve">Dimensionality Reduction + </w:t>
      </w:r>
      <w:r w:rsidR="000F5F8C">
        <w:rPr>
          <w:i/>
          <w:iCs/>
        </w:rPr>
        <w:t>Clustering algorithm on Diabetes dataset</w:t>
      </w:r>
    </w:p>
    <w:tbl>
      <w:tblPr>
        <w:tblStyle w:val="TableGrid"/>
        <w:tblW w:w="7947" w:type="dxa"/>
        <w:tblLook w:val="04A0" w:firstRow="1" w:lastRow="0" w:firstColumn="1" w:lastColumn="0" w:noHBand="0" w:noVBand="1"/>
      </w:tblPr>
      <w:tblGrid>
        <w:gridCol w:w="1434"/>
        <w:gridCol w:w="875"/>
        <w:gridCol w:w="762"/>
        <w:gridCol w:w="875"/>
        <w:gridCol w:w="719"/>
        <w:gridCol w:w="32"/>
        <w:gridCol w:w="875"/>
        <w:gridCol w:w="718"/>
        <w:gridCol w:w="32"/>
        <w:gridCol w:w="875"/>
        <w:gridCol w:w="718"/>
        <w:gridCol w:w="32"/>
      </w:tblGrid>
      <w:tr w:rsidR="00C96526" w14:paraId="5392D505" w14:textId="77777777" w:rsidTr="00B71589">
        <w:trPr>
          <w:gridAfter w:val="1"/>
          <w:wAfter w:w="32" w:type="dxa"/>
        </w:trPr>
        <w:tc>
          <w:tcPr>
            <w:tcW w:w="1434" w:type="dxa"/>
          </w:tcPr>
          <w:p w14:paraId="093EEE05" w14:textId="6B2513B4" w:rsidR="00C96526" w:rsidRPr="00C96526" w:rsidRDefault="00C96526" w:rsidP="00E7490D">
            <w:pPr>
              <w:rPr>
                <w:sz w:val="18"/>
                <w:szCs w:val="18"/>
              </w:rPr>
            </w:pPr>
            <w:r>
              <w:rPr>
                <w:sz w:val="18"/>
                <w:szCs w:val="18"/>
              </w:rPr>
              <w:t>Algo</w:t>
            </w:r>
          </w:p>
        </w:tc>
        <w:tc>
          <w:tcPr>
            <w:tcW w:w="1637" w:type="dxa"/>
            <w:gridSpan w:val="2"/>
          </w:tcPr>
          <w:p w14:paraId="764AEE88" w14:textId="65958A06" w:rsidR="00C96526" w:rsidRPr="00C96526" w:rsidRDefault="00C96526" w:rsidP="002364BE">
            <w:pPr>
              <w:jc w:val="center"/>
              <w:rPr>
                <w:sz w:val="18"/>
                <w:szCs w:val="18"/>
              </w:rPr>
            </w:pPr>
            <w:r w:rsidRPr="00C96526">
              <w:rPr>
                <w:sz w:val="18"/>
                <w:szCs w:val="18"/>
              </w:rPr>
              <w:t>PCA</w:t>
            </w:r>
          </w:p>
        </w:tc>
        <w:tc>
          <w:tcPr>
            <w:tcW w:w="1594" w:type="dxa"/>
            <w:gridSpan w:val="2"/>
          </w:tcPr>
          <w:p w14:paraId="35E70E0B" w14:textId="1139201E" w:rsidR="00C96526" w:rsidRPr="00C96526" w:rsidRDefault="00C96526" w:rsidP="002364BE">
            <w:pPr>
              <w:jc w:val="center"/>
              <w:rPr>
                <w:sz w:val="18"/>
                <w:szCs w:val="18"/>
              </w:rPr>
            </w:pPr>
            <w:r w:rsidRPr="00C96526">
              <w:rPr>
                <w:sz w:val="18"/>
                <w:szCs w:val="18"/>
              </w:rPr>
              <w:t>ICA</w:t>
            </w:r>
          </w:p>
        </w:tc>
        <w:tc>
          <w:tcPr>
            <w:tcW w:w="1625" w:type="dxa"/>
            <w:gridSpan w:val="3"/>
          </w:tcPr>
          <w:p w14:paraId="6E3F191B" w14:textId="2AC0B353" w:rsidR="00C96526" w:rsidRPr="00C96526" w:rsidRDefault="00C96526" w:rsidP="002364BE">
            <w:pPr>
              <w:jc w:val="center"/>
              <w:rPr>
                <w:sz w:val="18"/>
                <w:szCs w:val="18"/>
              </w:rPr>
            </w:pPr>
            <w:r w:rsidRPr="00C96526">
              <w:rPr>
                <w:sz w:val="18"/>
                <w:szCs w:val="18"/>
              </w:rPr>
              <w:t>Random Projection</w:t>
            </w:r>
          </w:p>
        </w:tc>
        <w:tc>
          <w:tcPr>
            <w:tcW w:w="1625" w:type="dxa"/>
            <w:gridSpan w:val="3"/>
          </w:tcPr>
          <w:p w14:paraId="3F4EF827" w14:textId="0FECEAE3" w:rsidR="00C96526" w:rsidRPr="00C96526" w:rsidRDefault="00C96526" w:rsidP="002364BE">
            <w:pPr>
              <w:jc w:val="center"/>
              <w:rPr>
                <w:sz w:val="18"/>
                <w:szCs w:val="18"/>
              </w:rPr>
            </w:pPr>
            <w:r w:rsidRPr="00C96526">
              <w:rPr>
                <w:sz w:val="18"/>
                <w:szCs w:val="18"/>
              </w:rPr>
              <w:t>Information Gain</w:t>
            </w:r>
          </w:p>
        </w:tc>
      </w:tr>
      <w:tr w:rsidR="00D37538" w14:paraId="7E870EC0" w14:textId="77777777" w:rsidTr="00D37538">
        <w:tc>
          <w:tcPr>
            <w:tcW w:w="1434" w:type="dxa"/>
          </w:tcPr>
          <w:p w14:paraId="518F1B3A" w14:textId="30303990" w:rsidR="002364BE" w:rsidRPr="00C96526" w:rsidRDefault="002364BE" w:rsidP="002364BE">
            <w:pPr>
              <w:rPr>
                <w:sz w:val="18"/>
                <w:szCs w:val="18"/>
              </w:rPr>
            </w:pPr>
            <w:r>
              <w:rPr>
                <w:sz w:val="18"/>
                <w:szCs w:val="18"/>
              </w:rPr>
              <w:t>Algo</w:t>
            </w:r>
          </w:p>
        </w:tc>
        <w:tc>
          <w:tcPr>
            <w:tcW w:w="875" w:type="dxa"/>
          </w:tcPr>
          <w:p w14:paraId="7A1461D9" w14:textId="6F91D1A9" w:rsidR="002364BE" w:rsidRPr="00C96526" w:rsidRDefault="002364BE" w:rsidP="002364BE">
            <w:pPr>
              <w:jc w:val="center"/>
              <w:rPr>
                <w:sz w:val="18"/>
                <w:szCs w:val="18"/>
              </w:rPr>
            </w:pPr>
            <w:proofErr w:type="spellStart"/>
            <w:r>
              <w:rPr>
                <w:sz w:val="18"/>
                <w:szCs w:val="18"/>
              </w:rPr>
              <w:t>Kmeans</w:t>
            </w:r>
            <w:proofErr w:type="spellEnd"/>
          </w:p>
        </w:tc>
        <w:tc>
          <w:tcPr>
            <w:tcW w:w="762" w:type="dxa"/>
          </w:tcPr>
          <w:p w14:paraId="2CCE2919" w14:textId="79612653" w:rsidR="002364BE" w:rsidRPr="00C96526" w:rsidRDefault="002364BE" w:rsidP="002364BE">
            <w:pPr>
              <w:jc w:val="center"/>
              <w:rPr>
                <w:sz w:val="18"/>
                <w:szCs w:val="18"/>
              </w:rPr>
            </w:pPr>
            <w:r>
              <w:rPr>
                <w:sz w:val="18"/>
                <w:szCs w:val="18"/>
              </w:rPr>
              <w:t>EM</w:t>
            </w:r>
          </w:p>
        </w:tc>
        <w:tc>
          <w:tcPr>
            <w:tcW w:w="875" w:type="dxa"/>
          </w:tcPr>
          <w:p w14:paraId="758C01C9" w14:textId="0613D08E" w:rsidR="002364BE" w:rsidRPr="00C96526" w:rsidRDefault="002364BE" w:rsidP="002364BE">
            <w:pPr>
              <w:jc w:val="center"/>
              <w:rPr>
                <w:sz w:val="18"/>
                <w:szCs w:val="18"/>
              </w:rPr>
            </w:pPr>
            <w:proofErr w:type="spellStart"/>
            <w:r>
              <w:rPr>
                <w:sz w:val="18"/>
                <w:szCs w:val="18"/>
              </w:rPr>
              <w:t>Kmeans</w:t>
            </w:r>
            <w:proofErr w:type="spellEnd"/>
          </w:p>
        </w:tc>
        <w:tc>
          <w:tcPr>
            <w:tcW w:w="751" w:type="dxa"/>
            <w:gridSpan w:val="2"/>
          </w:tcPr>
          <w:p w14:paraId="7AFAC39B" w14:textId="41347F00" w:rsidR="002364BE" w:rsidRPr="00C96526" w:rsidRDefault="002364BE" w:rsidP="002364BE">
            <w:pPr>
              <w:jc w:val="center"/>
              <w:rPr>
                <w:sz w:val="18"/>
                <w:szCs w:val="18"/>
              </w:rPr>
            </w:pPr>
            <w:r>
              <w:rPr>
                <w:sz w:val="18"/>
                <w:szCs w:val="18"/>
              </w:rPr>
              <w:t>EM</w:t>
            </w:r>
          </w:p>
        </w:tc>
        <w:tc>
          <w:tcPr>
            <w:tcW w:w="875" w:type="dxa"/>
          </w:tcPr>
          <w:p w14:paraId="012F023B" w14:textId="5DB05F07" w:rsidR="002364BE" w:rsidRPr="00C96526" w:rsidRDefault="002364BE" w:rsidP="002364BE">
            <w:pPr>
              <w:jc w:val="center"/>
              <w:rPr>
                <w:sz w:val="18"/>
                <w:szCs w:val="18"/>
              </w:rPr>
            </w:pPr>
            <w:proofErr w:type="spellStart"/>
            <w:r>
              <w:rPr>
                <w:sz w:val="18"/>
                <w:szCs w:val="18"/>
              </w:rPr>
              <w:t>Kmeans</w:t>
            </w:r>
            <w:proofErr w:type="spellEnd"/>
          </w:p>
        </w:tc>
        <w:tc>
          <w:tcPr>
            <w:tcW w:w="750" w:type="dxa"/>
            <w:gridSpan w:val="2"/>
          </w:tcPr>
          <w:p w14:paraId="03753AB9" w14:textId="523A83AE" w:rsidR="002364BE" w:rsidRPr="00C96526" w:rsidRDefault="002364BE" w:rsidP="002364BE">
            <w:pPr>
              <w:jc w:val="center"/>
              <w:rPr>
                <w:sz w:val="18"/>
                <w:szCs w:val="18"/>
              </w:rPr>
            </w:pPr>
            <w:r>
              <w:rPr>
                <w:sz w:val="18"/>
                <w:szCs w:val="18"/>
              </w:rPr>
              <w:t>EM</w:t>
            </w:r>
          </w:p>
        </w:tc>
        <w:tc>
          <w:tcPr>
            <w:tcW w:w="875" w:type="dxa"/>
          </w:tcPr>
          <w:p w14:paraId="435A81E8" w14:textId="29A538E5" w:rsidR="002364BE" w:rsidRPr="00C96526" w:rsidRDefault="002364BE" w:rsidP="002364BE">
            <w:pPr>
              <w:jc w:val="center"/>
              <w:rPr>
                <w:sz w:val="18"/>
                <w:szCs w:val="18"/>
              </w:rPr>
            </w:pPr>
            <w:proofErr w:type="spellStart"/>
            <w:r>
              <w:rPr>
                <w:sz w:val="18"/>
                <w:szCs w:val="18"/>
              </w:rPr>
              <w:t>Kmeans</w:t>
            </w:r>
            <w:proofErr w:type="spellEnd"/>
          </w:p>
        </w:tc>
        <w:tc>
          <w:tcPr>
            <w:tcW w:w="750" w:type="dxa"/>
            <w:gridSpan w:val="2"/>
          </w:tcPr>
          <w:p w14:paraId="02367730" w14:textId="42846908" w:rsidR="002364BE" w:rsidRPr="00C96526" w:rsidRDefault="002364BE" w:rsidP="002364BE">
            <w:pPr>
              <w:jc w:val="center"/>
              <w:rPr>
                <w:sz w:val="18"/>
                <w:szCs w:val="18"/>
              </w:rPr>
            </w:pPr>
            <w:r>
              <w:rPr>
                <w:sz w:val="18"/>
                <w:szCs w:val="18"/>
              </w:rPr>
              <w:t>EM</w:t>
            </w:r>
          </w:p>
        </w:tc>
      </w:tr>
      <w:tr w:rsidR="00D37538" w14:paraId="4DD773F6" w14:textId="77777777" w:rsidTr="00D37538">
        <w:tc>
          <w:tcPr>
            <w:tcW w:w="1434" w:type="dxa"/>
          </w:tcPr>
          <w:p w14:paraId="43030D63" w14:textId="07F895A8" w:rsidR="002364BE" w:rsidRPr="00C96526" w:rsidRDefault="002364BE" w:rsidP="002364BE">
            <w:pPr>
              <w:rPr>
                <w:sz w:val="18"/>
                <w:szCs w:val="18"/>
              </w:rPr>
            </w:pPr>
            <w:r w:rsidRPr="00C96526">
              <w:rPr>
                <w:sz w:val="18"/>
                <w:szCs w:val="18"/>
              </w:rPr>
              <w:t xml:space="preserve">Silhouette </w:t>
            </w:r>
            <w:proofErr w:type="spellStart"/>
            <w:r w:rsidRPr="00C96526">
              <w:rPr>
                <w:sz w:val="18"/>
                <w:szCs w:val="18"/>
              </w:rPr>
              <w:t>coefficeint</w:t>
            </w:r>
            <w:proofErr w:type="spellEnd"/>
          </w:p>
        </w:tc>
        <w:tc>
          <w:tcPr>
            <w:tcW w:w="875" w:type="dxa"/>
          </w:tcPr>
          <w:p w14:paraId="6725705F" w14:textId="5CC07A24" w:rsidR="002364BE" w:rsidRPr="00C96526" w:rsidRDefault="00D37538" w:rsidP="002364BE">
            <w:pPr>
              <w:jc w:val="center"/>
              <w:rPr>
                <w:sz w:val="18"/>
                <w:szCs w:val="18"/>
              </w:rPr>
            </w:pPr>
            <w:r>
              <w:rPr>
                <w:sz w:val="18"/>
                <w:szCs w:val="18"/>
              </w:rPr>
              <w:t>0.18</w:t>
            </w:r>
          </w:p>
        </w:tc>
        <w:tc>
          <w:tcPr>
            <w:tcW w:w="762" w:type="dxa"/>
          </w:tcPr>
          <w:p w14:paraId="5B13B025" w14:textId="4D321B23" w:rsidR="002364BE" w:rsidRPr="00C96526" w:rsidRDefault="00D37538" w:rsidP="002364BE">
            <w:pPr>
              <w:jc w:val="center"/>
              <w:rPr>
                <w:sz w:val="18"/>
                <w:szCs w:val="18"/>
              </w:rPr>
            </w:pPr>
            <w:r>
              <w:rPr>
                <w:sz w:val="18"/>
                <w:szCs w:val="18"/>
              </w:rPr>
              <w:t>0.15</w:t>
            </w:r>
          </w:p>
        </w:tc>
        <w:tc>
          <w:tcPr>
            <w:tcW w:w="875" w:type="dxa"/>
          </w:tcPr>
          <w:p w14:paraId="44D5C18B" w14:textId="29FF05B8" w:rsidR="002364BE" w:rsidRPr="00C96526" w:rsidRDefault="00B71589" w:rsidP="002364BE">
            <w:pPr>
              <w:jc w:val="center"/>
              <w:rPr>
                <w:sz w:val="18"/>
                <w:szCs w:val="18"/>
              </w:rPr>
            </w:pPr>
            <w:r>
              <w:rPr>
                <w:sz w:val="18"/>
                <w:szCs w:val="18"/>
              </w:rPr>
              <w:t>0.14</w:t>
            </w:r>
          </w:p>
        </w:tc>
        <w:tc>
          <w:tcPr>
            <w:tcW w:w="751" w:type="dxa"/>
            <w:gridSpan w:val="2"/>
          </w:tcPr>
          <w:p w14:paraId="2254CB73" w14:textId="5CCA1A95" w:rsidR="002364BE" w:rsidRPr="00C96526" w:rsidRDefault="00B71589" w:rsidP="002364BE">
            <w:pPr>
              <w:jc w:val="center"/>
              <w:rPr>
                <w:sz w:val="18"/>
                <w:szCs w:val="18"/>
              </w:rPr>
            </w:pPr>
            <w:r>
              <w:rPr>
                <w:sz w:val="18"/>
                <w:szCs w:val="18"/>
              </w:rPr>
              <w:t>0.1</w:t>
            </w:r>
          </w:p>
        </w:tc>
        <w:tc>
          <w:tcPr>
            <w:tcW w:w="875" w:type="dxa"/>
          </w:tcPr>
          <w:p w14:paraId="2A0DB393" w14:textId="300D14BF" w:rsidR="002364BE" w:rsidRPr="00C96526" w:rsidRDefault="00B71589" w:rsidP="002364BE">
            <w:pPr>
              <w:jc w:val="center"/>
              <w:rPr>
                <w:sz w:val="18"/>
                <w:szCs w:val="18"/>
              </w:rPr>
            </w:pPr>
            <w:r>
              <w:rPr>
                <w:sz w:val="18"/>
                <w:szCs w:val="18"/>
              </w:rPr>
              <w:t>0.25</w:t>
            </w:r>
          </w:p>
        </w:tc>
        <w:tc>
          <w:tcPr>
            <w:tcW w:w="750" w:type="dxa"/>
            <w:gridSpan w:val="2"/>
          </w:tcPr>
          <w:p w14:paraId="6AAEDC1A" w14:textId="1BEA0C5F" w:rsidR="002364BE" w:rsidRPr="00C96526" w:rsidRDefault="00B71589" w:rsidP="002364BE">
            <w:pPr>
              <w:jc w:val="center"/>
              <w:rPr>
                <w:sz w:val="18"/>
                <w:szCs w:val="18"/>
              </w:rPr>
            </w:pPr>
            <w:r>
              <w:rPr>
                <w:sz w:val="18"/>
                <w:szCs w:val="18"/>
              </w:rPr>
              <w:t>0.26</w:t>
            </w:r>
          </w:p>
        </w:tc>
        <w:tc>
          <w:tcPr>
            <w:tcW w:w="875" w:type="dxa"/>
          </w:tcPr>
          <w:p w14:paraId="513EB925" w14:textId="4A5C09F2" w:rsidR="002364BE" w:rsidRPr="00C96526" w:rsidRDefault="00B71589" w:rsidP="002364BE">
            <w:pPr>
              <w:jc w:val="center"/>
              <w:rPr>
                <w:sz w:val="18"/>
                <w:szCs w:val="18"/>
              </w:rPr>
            </w:pPr>
            <w:r>
              <w:rPr>
                <w:sz w:val="18"/>
                <w:szCs w:val="18"/>
              </w:rPr>
              <w:t>0.24</w:t>
            </w:r>
          </w:p>
        </w:tc>
        <w:tc>
          <w:tcPr>
            <w:tcW w:w="750" w:type="dxa"/>
            <w:gridSpan w:val="2"/>
          </w:tcPr>
          <w:p w14:paraId="6E51A943" w14:textId="4B141305" w:rsidR="002364BE" w:rsidRPr="00C96526" w:rsidRDefault="00B71589" w:rsidP="002364BE">
            <w:pPr>
              <w:jc w:val="center"/>
              <w:rPr>
                <w:sz w:val="18"/>
                <w:szCs w:val="18"/>
              </w:rPr>
            </w:pPr>
            <w:r>
              <w:rPr>
                <w:sz w:val="18"/>
                <w:szCs w:val="18"/>
              </w:rPr>
              <w:t>0.12</w:t>
            </w:r>
          </w:p>
        </w:tc>
      </w:tr>
      <w:tr w:rsidR="00D37538" w14:paraId="78864293" w14:textId="77777777" w:rsidTr="00D37538">
        <w:tc>
          <w:tcPr>
            <w:tcW w:w="1434" w:type="dxa"/>
          </w:tcPr>
          <w:p w14:paraId="5D8891B0" w14:textId="76EE29B1" w:rsidR="002364BE" w:rsidRPr="00C96526" w:rsidRDefault="002364BE" w:rsidP="002364BE">
            <w:pPr>
              <w:rPr>
                <w:sz w:val="18"/>
                <w:szCs w:val="18"/>
              </w:rPr>
            </w:pPr>
            <w:r w:rsidRPr="00C96526">
              <w:rPr>
                <w:sz w:val="18"/>
                <w:szCs w:val="18"/>
              </w:rPr>
              <w:t>Homogeneity Score</w:t>
            </w:r>
          </w:p>
        </w:tc>
        <w:tc>
          <w:tcPr>
            <w:tcW w:w="875" w:type="dxa"/>
          </w:tcPr>
          <w:p w14:paraId="5B49E74D" w14:textId="0023D70C" w:rsidR="002364BE" w:rsidRPr="00C96526" w:rsidRDefault="00D37538" w:rsidP="002364BE">
            <w:pPr>
              <w:jc w:val="center"/>
              <w:rPr>
                <w:sz w:val="18"/>
                <w:szCs w:val="18"/>
              </w:rPr>
            </w:pPr>
            <w:r>
              <w:rPr>
                <w:sz w:val="18"/>
                <w:szCs w:val="18"/>
              </w:rPr>
              <w:t>0.178</w:t>
            </w:r>
          </w:p>
        </w:tc>
        <w:tc>
          <w:tcPr>
            <w:tcW w:w="762" w:type="dxa"/>
          </w:tcPr>
          <w:p w14:paraId="08D2E9B1" w14:textId="219080AB" w:rsidR="002364BE" w:rsidRPr="00C96526" w:rsidRDefault="00D37538" w:rsidP="002364BE">
            <w:pPr>
              <w:jc w:val="center"/>
              <w:rPr>
                <w:sz w:val="18"/>
                <w:szCs w:val="18"/>
              </w:rPr>
            </w:pPr>
            <w:r>
              <w:rPr>
                <w:sz w:val="18"/>
                <w:szCs w:val="18"/>
              </w:rPr>
              <w:t>0.3</w:t>
            </w:r>
          </w:p>
        </w:tc>
        <w:tc>
          <w:tcPr>
            <w:tcW w:w="875" w:type="dxa"/>
          </w:tcPr>
          <w:p w14:paraId="5089D344" w14:textId="724625B4" w:rsidR="002364BE" w:rsidRPr="00C96526" w:rsidRDefault="00B71589" w:rsidP="002364BE">
            <w:pPr>
              <w:jc w:val="center"/>
              <w:rPr>
                <w:sz w:val="18"/>
                <w:szCs w:val="18"/>
              </w:rPr>
            </w:pPr>
            <w:r>
              <w:rPr>
                <w:sz w:val="18"/>
                <w:szCs w:val="18"/>
              </w:rPr>
              <w:t>0.17</w:t>
            </w:r>
          </w:p>
        </w:tc>
        <w:tc>
          <w:tcPr>
            <w:tcW w:w="751" w:type="dxa"/>
            <w:gridSpan w:val="2"/>
          </w:tcPr>
          <w:p w14:paraId="3D3B510F" w14:textId="5C5B78D2" w:rsidR="002364BE" w:rsidRPr="00C96526" w:rsidRDefault="00B71589" w:rsidP="002364BE">
            <w:pPr>
              <w:jc w:val="center"/>
              <w:rPr>
                <w:sz w:val="18"/>
                <w:szCs w:val="18"/>
              </w:rPr>
            </w:pPr>
            <w:r>
              <w:rPr>
                <w:sz w:val="18"/>
                <w:szCs w:val="18"/>
              </w:rPr>
              <w:t>0.28</w:t>
            </w:r>
          </w:p>
        </w:tc>
        <w:tc>
          <w:tcPr>
            <w:tcW w:w="875" w:type="dxa"/>
          </w:tcPr>
          <w:p w14:paraId="27A18F5B" w14:textId="476D0BD5" w:rsidR="002364BE" w:rsidRPr="00C96526" w:rsidRDefault="00B71589" w:rsidP="002364BE">
            <w:pPr>
              <w:jc w:val="center"/>
              <w:rPr>
                <w:sz w:val="18"/>
                <w:szCs w:val="18"/>
              </w:rPr>
            </w:pPr>
            <w:r>
              <w:rPr>
                <w:sz w:val="18"/>
                <w:szCs w:val="18"/>
              </w:rPr>
              <w:t>0.07</w:t>
            </w:r>
          </w:p>
        </w:tc>
        <w:tc>
          <w:tcPr>
            <w:tcW w:w="750" w:type="dxa"/>
            <w:gridSpan w:val="2"/>
          </w:tcPr>
          <w:p w14:paraId="7C0566E7" w14:textId="7244124A" w:rsidR="002364BE" w:rsidRPr="00C96526" w:rsidRDefault="00B71589" w:rsidP="002364BE">
            <w:pPr>
              <w:jc w:val="center"/>
              <w:rPr>
                <w:sz w:val="18"/>
                <w:szCs w:val="18"/>
              </w:rPr>
            </w:pPr>
            <w:r>
              <w:rPr>
                <w:sz w:val="18"/>
                <w:szCs w:val="18"/>
              </w:rPr>
              <w:t>0.1</w:t>
            </w:r>
          </w:p>
        </w:tc>
        <w:tc>
          <w:tcPr>
            <w:tcW w:w="875" w:type="dxa"/>
          </w:tcPr>
          <w:p w14:paraId="7649ABBE" w14:textId="6D61C4DA" w:rsidR="002364BE" w:rsidRPr="00C96526" w:rsidRDefault="00B71589" w:rsidP="002364BE">
            <w:pPr>
              <w:jc w:val="center"/>
              <w:rPr>
                <w:sz w:val="18"/>
                <w:szCs w:val="18"/>
              </w:rPr>
            </w:pPr>
            <w:r>
              <w:rPr>
                <w:sz w:val="18"/>
                <w:szCs w:val="18"/>
              </w:rPr>
              <w:t>0.18</w:t>
            </w:r>
          </w:p>
        </w:tc>
        <w:tc>
          <w:tcPr>
            <w:tcW w:w="750" w:type="dxa"/>
            <w:gridSpan w:val="2"/>
          </w:tcPr>
          <w:p w14:paraId="034E93BC" w14:textId="6759A843" w:rsidR="002364BE" w:rsidRPr="00C96526" w:rsidRDefault="00B71589" w:rsidP="002364BE">
            <w:pPr>
              <w:jc w:val="center"/>
              <w:rPr>
                <w:sz w:val="18"/>
                <w:szCs w:val="18"/>
              </w:rPr>
            </w:pPr>
            <w:r>
              <w:rPr>
                <w:sz w:val="18"/>
                <w:szCs w:val="18"/>
              </w:rPr>
              <w:t>0.14</w:t>
            </w:r>
          </w:p>
        </w:tc>
      </w:tr>
      <w:tr w:rsidR="00D37538" w14:paraId="5D502465" w14:textId="77777777" w:rsidTr="00D37538">
        <w:tc>
          <w:tcPr>
            <w:tcW w:w="1434" w:type="dxa"/>
          </w:tcPr>
          <w:p w14:paraId="51B4F2D8" w14:textId="111E984E" w:rsidR="002364BE" w:rsidRPr="00C96526" w:rsidRDefault="002364BE" w:rsidP="002364BE">
            <w:pPr>
              <w:rPr>
                <w:sz w:val="18"/>
                <w:szCs w:val="18"/>
              </w:rPr>
            </w:pPr>
            <w:r w:rsidRPr="00C96526">
              <w:rPr>
                <w:sz w:val="18"/>
                <w:szCs w:val="18"/>
              </w:rPr>
              <w:t>Completeness Score</w:t>
            </w:r>
          </w:p>
        </w:tc>
        <w:tc>
          <w:tcPr>
            <w:tcW w:w="875" w:type="dxa"/>
          </w:tcPr>
          <w:p w14:paraId="25D5398A" w14:textId="7D1878CC" w:rsidR="002364BE" w:rsidRPr="00C96526" w:rsidRDefault="00D37538" w:rsidP="002364BE">
            <w:pPr>
              <w:jc w:val="center"/>
              <w:rPr>
                <w:sz w:val="18"/>
                <w:szCs w:val="18"/>
              </w:rPr>
            </w:pPr>
            <w:r>
              <w:rPr>
                <w:sz w:val="18"/>
                <w:szCs w:val="18"/>
              </w:rPr>
              <w:t>0.09</w:t>
            </w:r>
          </w:p>
        </w:tc>
        <w:tc>
          <w:tcPr>
            <w:tcW w:w="762" w:type="dxa"/>
          </w:tcPr>
          <w:p w14:paraId="46028404" w14:textId="514591E4" w:rsidR="002364BE" w:rsidRPr="00C96526" w:rsidRDefault="00D37538" w:rsidP="002364BE">
            <w:pPr>
              <w:jc w:val="center"/>
              <w:rPr>
                <w:sz w:val="18"/>
                <w:szCs w:val="18"/>
              </w:rPr>
            </w:pPr>
            <w:r>
              <w:rPr>
                <w:sz w:val="18"/>
                <w:szCs w:val="18"/>
              </w:rPr>
              <w:t>0.1</w:t>
            </w:r>
          </w:p>
        </w:tc>
        <w:tc>
          <w:tcPr>
            <w:tcW w:w="875" w:type="dxa"/>
          </w:tcPr>
          <w:p w14:paraId="4A91F54B" w14:textId="05314B56" w:rsidR="002364BE" w:rsidRPr="00C96526" w:rsidRDefault="00B71589" w:rsidP="002364BE">
            <w:pPr>
              <w:jc w:val="center"/>
              <w:rPr>
                <w:sz w:val="18"/>
                <w:szCs w:val="18"/>
              </w:rPr>
            </w:pPr>
            <w:r>
              <w:rPr>
                <w:sz w:val="18"/>
                <w:szCs w:val="18"/>
              </w:rPr>
              <w:t>0.07</w:t>
            </w:r>
          </w:p>
        </w:tc>
        <w:tc>
          <w:tcPr>
            <w:tcW w:w="751" w:type="dxa"/>
            <w:gridSpan w:val="2"/>
          </w:tcPr>
          <w:p w14:paraId="000D1A49" w14:textId="21D204E3" w:rsidR="002364BE" w:rsidRPr="00C96526" w:rsidRDefault="00B71589" w:rsidP="002364BE">
            <w:pPr>
              <w:jc w:val="center"/>
              <w:rPr>
                <w:sz w:val="18"/>
                <w:szCs w:val="18"/>
              </w:rPr>
            </w:pPr>
            <w:r>
              <w:rPr>
                <w:sz w:val="18"/>
                <w:szCs w:val="18"/>
              </w:rPr>
              <w:t>0.12</w:t>
            </w:r>
          </w:p>
        </w:tc>
        <w:tc>
          <w:tcPr>
            <w:tcW w:w="875" w:type="dxa"/>
          </w:tcPr>
          <w:p w14:paraId="11B60A03" w14:textId="7ACE4E77" w:rsidR="002364BE" w:rsidRPr="00C96526" w:rsidRDefault="00B71589" w:rsidP="002364BE">
            <w:pPr>
              <w:jc w:val="center"/>
              <w:rPr>
                <w:sz w:val="18"/>
                <w:szCs w:val="18"/>
              </w:rPr>
            </w:pPr>
            <w:r>
              <w:rPr>
                <w:sz w:val="18"/>
                <w:szCs w:val="18"/>
              </w:rPr>
              <w:t>0.03</w:t>
            </w:r>
          </w:p>
        </w:tc>
        <w:tc>
          <w:tcPr>
            <w:tcW w:w="750" w:type="dxa"/>
            <w:gridSpan w:val="2"/>
          </w:tcPr>
          <w:p w14:paraId="0FAABE01" w14:textId="62A682EA" w:rsidR="002364BE" w:rsidRPr="00C96526" w:rsidRDefault="00B71589" w:rsidP="002364BE">
            <w:pPr>
              <w:jc w:val="center"/>
              <w:rPr>
                <w:sz w:val="18"/>
                <w:szCs w:val="18"/>
              </w:rPr>
            </w:pPr>
            <w:r>
              <w:rPr>
                <w:sz w:val="18"/>
                <w:szCs w:val="18"/>
              </w:rPr>
              <w:t>0.07</w:t>
            </w:r>
          </w:p>
        </w:tc>
        <w:tc>
          <w:tcPr>
            <w:tcW w:w="875" w:type="dxa"/>
          </w:tcPr>
          <w:p w14:paraId="2447F43E" w14:textId="3F63DF90" w:rsidR="002364BE" w:rsidRPr="00C96526" w:rsidRDefault="00B71589" w:rsidP="002364BE">
            <w:pPr>
              <w:jc w:val="center"/>
              <w:rPr>
                <w:sz w:val="18"/>
                <w:szCs w:val="18"/>
              </w:rPr>
            </w:pPr>
            <w:r>
              <w:rPr>
                <w:sz w:val="18"/>
                <w:szCs w:val="18"/>
              </w:rPr>
              <w:t>0.07</w:t>
            </w:r>
          </w:p>
        </w:tc>
        <w:tc>
          <w:tcPr>
            <w:tcW w:w="750" w:type="dxa"/>
            <w:gridSpan w:val="2"/>
          </w:tcPr>
          <w:p w14:paraId="7771A191" w14:textId="3D779C4C" w:rsidR="002364BE" w:rsidRPr="00C96526" w:rsidRDefault="00B71589" w:rsidP="002364BE">
            <w:pPr>
              <w:jc w:val="center"/>
              <w:rPr>
                <w:sz w:val="18"/>
                <w:szCs w:val="18"/>
              </w:rPr>
            </w:pPr>
            <w:r>
              <w:rPr>
                <w:sz w:val="18"/>
                <w:szCs w:val="18"/>
              </w:rPr>
              <w:t>0.25</w:t>
            </w:r>
          </w:p>
        </w:tc>
      </w:tr>
    </w:tbl>
    <w:p w14:paraId="59C0001A" w14:textId="06F61C59" w:rsidR="00E27217" w:rsidRDefault="00E27217" w:rsidP="00E7490D"/>
    <w:p w14:paraId="1D3E1D56" w14:textId="4140366A" w:rsidR="004A79BF" w:rsidRPr="000F5F8C" w:rsidRDefault="004A79BF" w:rsidP="004A79BF">
      <w:pPr>
        <w:rPr>
          <w:i/>
          <w:iCs/>
        </w:rPr>
      </w:pPr>
      <w:r w:rsidRPr="000F5F8C">
        <w:rPr>
          <w:i/>
          <w:iCs/>
        </w:rPr>
        <w:t xml:space="preserve">Table </w:t>
      </w:r>
      <w:r>
        <w:rPr>
          <w:i/>
          <w:iCs/>
        </w:rPr>
        <w:t>I</w:t>
      </w:r>
      <w:r w:rsidRPr="000F5F8C">
        <w:rPr>
          <w:i/>
          <w:iCs/>
        </w:rPr>
        <w:t xml:space="preserve">I. Dimensionality Reduction + </w:t>
      </w:r>
      <w:r>
        <w:rPr>
          <w:i/>
          <w:iCs/>
        </w:rPr>
        <w:t xml:space="preserve">Clustering algorithm on </w:t>
      </w:r>
      <w:r>
        <w:rPr>
          <w:i/>
          <w:iCs/>
        </w:rPr>
        <w:t>Phishing</w:t>
      </w:r>
      <w:r>
        <w:rPr>
          <w:i/>
          <w:iCs/>
        </w:rPr>
        <w:t xml:space="preserve"> dataset</w:t>
      </w:r>
    </w:p>
    <w:tbl>
      <w:tblPr>
        <w:tblStyle w:val="TableGrid"/>
        <w:tblW w:w="0" w:type="auto"/>
        <w:tblLook w:val="04A0" w:firstRow="1" w:lastRow="0" w:firstColumn="1" w:lastColumn="0" w:noHBand="0" w:noVBand="1"/>
      </w:tblPr>
      <w:tblGrid>
        <w:gridCol w:w="1186"/>
        <w:gridCol w:w="875"/>
        <w:gridCol w:w="807"/>
        <w:gridCol w:w="875"/>
        <w:gridCol w:w="807"/>
        <w:gridCol w:w="875"/>
        <w:gridCol w:w="805"/>
        <w:gridCol w:w="875"/>
        <w:gridCol w:w="805"/>
      </w:tblGrid>
      <w:tr w:rsidR="00B71589" w14:paraId="5A585EA4" w14:textId="77777777" w:rsidTr="00D37538">
        <w:tc>
          <w:tcPr>
            <w:tcW w:w="1255" w:type="dxa"/>
          </w:tcPr>
          <w:p w14:paraId="22F728B7" w14:textId="77777777" w:rsidR="002364BE" w:rsidRPr="00C96526" w:rsidRDefault="002364BE" w:rsidP="00D533C3">
            <w:pPr>
              <w:rPr>
                <w:sz w:val="18"/>
                <w:szCs w:val="18"/>
              </w:rPr>
            </w:pPr>
            <w:r>
              <w:rPr>
                <w:sz w:val="18"/>
                <w:szCs w:val="18"/>
              </w:rPr>
              <w:t>Algo</w:t>
            </w:r>
          </w:p>
        </w:tc>
        <w:tc>
          <w:tcPr>
            <w:tcW w:w="1496" w:type="dxa"/>
            <w:gridSpan w:val="2"/>
          </w:tcPr>
          <w:p w14:paraId="7EE1AC39" w14:textId="77777777" w:rsidR="002364BE" w:rsidRPr="00C96526" w:rsidRDefault="002364BE" w:rsidP="00D533C3">
            <w:pPr>
              <w:jc w:val="center"/>
              <w:rPr>
                <w:sz w:val="18"/>
                <w:szCs w:val="18"/>
              </w:rPr>
            </w:pPr>
            <w:r w:rsidRPr="00C96526">
              <w:rPr>
                <w:sz w:val="18"/>
                <w:szCs w:val="18"/>
              </w:rPr>
              <w:t>PCA</w:t>
            </w:r>
          </w:p>
        </w:tc>
        <w:tc>
          <w:tcPr>
            <w:tcW w:w="1721" w:type="dxa"/>
            <w:gridSpan w:val="2"/>
          </w:tcPr>
          <w:p w14:paraId="32990C4E" w14:textId="77777777" w:rsidR="002364BE" w:rsidRPr="00C96526" w:rsidRDefault="002364BE" w:rsidP="00D533C3">
            <w:pPr>
              <w:jc w:val="center"/>
              <w:rPr>
                <w:sz w:val="18"/>
                <w:szCs w:val="18"/>
              </w:rPr>
            </w:pPr>
            <w:r w:rsidRPr="00C96526">
              <w:rPr>
                <w:sz w:val="18"/>
                <w:szCs w:val="18"/>
              </w:rPr>
              <w:t>ICA</w:t>
            </w:r>
          </w:p>
        </w:tc>
        <w:tc>
          <w:tcPr>
            <w:tcW w:w="1719" w:type="dxa"/>
            <w:gridSpan w:val="2"/>
          </w:tcPr>
          <w:p w14:paraId="3479E115" w14:textId="77777777" w:rsidR="002364BE" w:rsidRPr="00C96526" w:rsidRDefault="002364BE" w:rsidP="00D533C3">
            <w:pPr>
              <w:jc w:val="center"/>
              <w:rPr>
                <w:sz w:val="18"/>
                <w:szCs w:val="18"/>
              </w:rPr>
            </w:pPr>
            <w:r w:rsidRPr="00C96526">
              <w:rPr>
                <w:sz w:val="18"/>
                <w:szCs w:val="18"/>
              </w:rPr>
              <w:t>Random Projection</w:t>
            </w:r>
          </w:p>
        </w:tc>
        <w:tc>
          <w:tcPr>
            <w:tcW w:w="1719" w:type="dxa"/>
            <w:gridSpan w:val="2"/>
          </w:tcPr>
          <w:p w14:paraId="42BCA6D0" w14:textId="77777777" w:rsidR="002364BE" w:rsidRPr="00C96526" w:rsidRDefault="002364BE" w:rsidP="00D533C3">
            <w:pPr>
              <w:jc w:val="center"/>
              <w:rPr>
                <w:sz w:val="18"/>
                <w:szCs w:val="18"/>
              </w:rPr>
            </w:pPr>
            <w:r w:rsidRPr="00C96526">
              <w:rPr>
                <w:sz w:val="18"/>
                <w:szCs w:val="18"/>
              </w:rPr>
              <w:t>Information Gain</w:t>
            </w:r>
          </w:p>
        </w:tc>
      </w:tr>
      <w:tr w:rsidR="002364BE" w14:paraId="60466C01" w14:textId="77777777" w:rsidTr="00D37538">
        <w:tc>
          <w:tcPr>
            <w:tcW w:w="1255" w:type="dxa"/>
          </w:tcPr>
          <w:p w14:paraId="0B3394B2" w14:textId="77777777" w:rsidR="002364BE" w:rsidRPr="00C96526" w:rsidRDefault="002364BE" w:rsidP="00D533C3">
            <w:pPr>
              <w:rPr>
                <w:sz w:val="18"/>
                <w:szCs w:val="18"/>
              </w:rPr>
            </w:pPr>
            <w:r>
              <w:rPr>
                <w:sz w:val="18"/>
                <w:szCs w:val="18"/>
              </w:rPr>
              <w:t>Algo</w:t>
            </w:r>
          </w:p>
        </w:tc>
        <w:tc>
          <w:tcPr>
            <w:tcW w:w="649" w:type="dxa"/>
          </w:tcPr>
          <w:p w14:paraId="54DC1F58" w14:textId="77777777" w:rsidR="002364BE" w:rsidRPr="00C96526" w:rsidRDefault="002364BE" w:rsidP="00D533C3">
            <w:pPr>
              <w:jc w:val="center"/>
              <w:rPr>
                <w:sz w:val="18"/>
                <w:szCs w:val="18"/>
              </w:rPr>
            </w:pPr>
            <w:proofErr w:type="spellStart"/>
            <w:r>
              <w:rPr>
                <w:sz w:val="18"/>
                <w:szCs w:val="18"/>
              </w:rPr>
              <w:t>Kmeans</w:t>
            </w:r>
            <w:proofErr w:type="spellEnd"/>
          </w:p>
        </w:tc>
        <w:tc>
          <w:tcPr>
            <w:tcW w:w="847" w:type="dxa"/>
          </w:tcPr>
          <w:p w14:paraId="1BAB5308" w14:textId="77777777" w:rsidR="002364BE" w:rsidRPr="00C96526" w:rsidRDefault="002364BE" w:rsidP="00D533C3">
            <w:pPr>
              <w:jc w:val="center"/>
              <w:rPr>
                <w:sz w:val="18"/>
                <w:szCs w:val="18"/>
              </w:rPr>
            </w:pPr>
            <w:r>
              <w:rPr>
                <w:sz w:val="18"/>
                <w:szCs w:val="18"/>
              </w:rPr>
              <w:t>EM</w:t>
            </w:r>
          </w:p>
        </w:tc>
        <w:tc>
          <w:tcPr>
            <w:tcW w:w="875" w:type="dxa"/>
          </w:tcPr>
          <w:p w14:paraId="169D0824" w14:textId="77777777" w:rsidR="002364BE" w:rsidRPr="00C96526" w:rsidRDefault="002364BE" w:rsidP="00D533C3">
            <w:pPr>
              <w:jc w:val="center"/>
              <w:rPr>
                <w:sz w:val="18"/>
                <w:szCs w:val="18"/>
              </w:rPr>
            </w:pPr>
            <w:proofErr w:type="spellStart"/>
            <w:r>
              <w:rPr>
                <w:sz w:val="18"/>
                <w:szCs w:val="18"/>
              </w:rPr>
              <w:t>Kmeans</w:t>
            </w:r>
            <w:proofErr w:type="spellEnd"/>
          </w:p>
        </w:tc>
        <w:tc>
          <w:tcPr>
            <w:tcW w:w="846" w:type="dxa"/>
          </w:tcPr>
          <w:p w14:paraId="214E0354" w14:textId="77777777" w:rsidR="002364BE" w:rsidRPr="00C96526" w:rsidRDefault="002364BE" w:rsidP="00D533C3">
            <w:pPr>
              <w:jc w:val="center"/>
              <w:rPr>
                <w:sz w:val="18"/>
                <w:szCs w:val="18"/>
              </w:rPr>
            </w:pPr>
            <w:r>
              <w:rPr>
                <w:sz w:val="18"/>
                <w:szCs w:val="18"/>
              </w:rPr>
              <w:t>EM</w:t>
            </w:r>
          </w:p>
        </w:tc>
        <w:tc>
          <w:tcPr>
            <w:tcW w:w="875" w:type="dxa"/>
          </w:tcPr>
          <w:p w14:paraId="48E27479" w14:textId="77777777" w:rsidR="002364BE" w:rsidRPr="00C96526" w:rsidRDefault="002364BE" w:rsidP="00D533C3">
            <w:pPr>
              <w:jc w:val="center"/>
              <w:rPr>
                <w:sz w:val="18"/>
                <w:szCs w:val="18"/>
              </w:rPr>
            </w:pPr>
            <w:proofErr w:type="spellStart"/>
            <w:r>
              <w:rPr>
                <w:sz w:val="18"/>
                <w:szCs w:val="18"/>
              </w:rPr>
              <w:t>Kmeans</w:t>
            </w:r>
            <w:proofErr w:type="spellEnd"/>
          </w:p>
        </w:tc>
        <w:tc>
          <w:tcPr>
            <w:tcW w:w="844" w:type="dxa"/>
          </w:tcPr>
          <w:p w14:paraId="329B2052" w14:textId="77777777" w:rsidR="002364BE" w:rsidRPr="00C96526" w:rsidRDefault="002364BE" w:rsidP="00D533C3">
            <w:pPr>
              <w:jc w:val="center"/>
              <w:rPr>
                <w:sz w:val="18"/>
                <w:szCs w:val="18"/>
              </w:rPr>
            </w:pPr>
            <w:r>
              <w:rPr>
                <w:sz w:val="18"/>
                <w:szCs w:val="18"/>
              </w:rPr>
              <w:t>EM</w:t>
            </w:r>
          </w:p>
        </w:tc>
        <w:tc>
          <w:tcPr>
            <w:tcW w:w="875" w:type="dxa"/>
          </w:tcPr>
          <w:p w14:paraId="0433C5E1" w14:textId="77777777" w:rsidR="002364BE" w:rsidRPr="00C96526" w:rsidRDefault="002364BE" w:rsidP="00D533C3">
            <w:pPr>
              <w:jc w:val="center"/>
              <w:rPr>
                <w:sz w:val="18"/>
                <w:szCs w:val="18"/>
              </w:rPr>
            </w:pPr>
            <w:proofErr w:type="spellStart"/>
            <w:r>
              <w:rPr>
                <w:sz w:val="18"/>
                <w:szCs w:val="18"/>
              </w:rPr>
              <w:t>Kmeans</w:t>
            </w:r>
            <w:proofErr w:type="spellEnd"/>
          </w:p>
        </w:tc>
        <w:tc>
          <w:tcPr>
            <w:tcW w:w="844" w:type="dxa"/>
          </w:tcPr>
          <w:p w14:paraId="513B0548" w14:textId="77777777" w:rsidR="002364BE" w:rsidRPr="00C96526" w:rsidRDefault="002364BE" w:rsidP="00D533C3">
            <w:pPr>
              <w:jc w:val="center"/>
              <w:rPr>
                <w:sz w:val="18"/>
                <w:szCs w:val="18"/>
              </w:rPr>
            </w:pPr>
            <w:r>
              <w:rPr>
                <w:sz w:val="18"/>
                <w:szCs w:val="18"/>
              </w:rPr>
              <w:t>EM</w:t>
            </w:r>
          </w:p>
        </w:tc>
      </w:tr>
      <w:tr w:rsidR="002364BE" w14:paraId="282F4A6E" w14:textId="77777777" w:rsidTr="00D37538">
        <w:tc>
          <w:tcPr>
            <w:tcW w:w="1255" w:type="dxa"/>
          </w:tcPr>
          <w:p w14:paraId="08AA3BD5" w14:textId="77777777" w:rsidR="002364BE" w:rsidRPr="00C96526" w:rsidRDefault="002364BE" w:rsidP="00D533C3">
            <w:pPr>
              <w:rPr>
                <w:sz w:val="18"/>
                <w:szCs w:val="18"/>
              </w:rPr>
            </w:pPr>
            <w:r w:rsidRPr="00C96526">
              <w:rPr>
                <w:sz w:val="18"/>
                <w:szCs w:val="18"/>
              </w:rPr>
              <w:t xml:space="preserve">Silhouette </w:t>
            </w:r>
            <w:proofErr w:type="spellStart"/>
            <w:r w:rsidRPr="00C96526">
              <w:rPr>
                <w:sz w:val="18"/>
                <w:szCs w:val="18"/>
              </w:rPr>
              <w:t>coefficeint</w:t>
            </w:r>
            <w:proofErr w:type="spellEnd"/>
          </w:p>
        </w:tc>
        <w:tc>
          <w:tcPr>
            <w:tcW w:w="649" w:type="dxa"/>
          </w:tcPr>
          <w:p w14:paraId="05C60937" w14:textId="6726ACD4" w:rsidR="002364BE" w:rsidRPr="00C96526" w:rsidRDefault="00D37538" w:rsidP="00D533C3">
            <w:pPr>
              <w:jc w:val="center"/>
              <w:rPr>
                <w:sz w:val="18"/>
                <w:szCs w:val="18"/>
              </w:rPr>
            </w:pPr>
            <w:r>
              <w:rPr>
                <w:sz w:val="18"/>
                <w:szCs w:val="18"/>
              </w:rPr>
              <w:t>0.12</w:t>
            </w:r>
          </w:p>
        </w:tc>
        <w:tc>
          <w:tcPr>
            <w:tcW w:w="847" w:type="dxa"/>
          </w:tcPr>
          <w:p w14:paraId="195C2440" w14:textId="77A0EC4A" w:rsidR="002364BE" w:rsidRPr="00C96526" w:rsidRDefault="00D37538" w:rsidP="00D533C3">
            <w:pPr>
              <w:jc w:val="center"/>
              <w:rPr>
                <w:sz w:val="18"/>
                <w:szCs w:val="18"/>
              </w:rPr>
            </w:pPr>
            <w:r>
              <w:rPr>
                <w:sz w:val="18"/>
                <w:szCs w:val="18"/>
              </w:rPr>
              <w:t>0.</w:t>
            </w:r>
            <w:r w:rsidR="00B71589">
              <w:rPr>
                <w:sz w:val="18"/>
                <w:szCs w:val="18"/>
              </w:rPr>
              <w:t>07</w:t>
            </w:r>
          </w:p>
        </w:tc>
        <w:tc>
          <w:tcPr>
            <w:tcW w:w="875" w:type="dxa"/>
          </w:tcPr>
          <w:p w14:paraId="7EE77799" w14:textId="6B5C536A" w:rsidR="002364BE" w:rsidRPr="00C96526" w:rsidRDefault="00B71589" w:rsidP="00D533C3">
            <w:pPr>
              <w:jc w:val="center"/>
              <w:rPr>
                <w:sz w:val="18"/>
                <w:szCs w:val="18"/>
              </w:rPr>
            </w:pPr>
            <w:r>
              <w:rPr>
                <w:sz w:val="18"/>
                <w:szCs w:val="18"/>
              </w:rPr>
              <w:t>0.07</w:t>
            </w:r>
          </w:p>
        </w:tc>
        <w:tc>
          <w:tcPr>
            <w:tcW w:w="846" w:type="dxa"/>
          </w:tcPr>
          <w:p w14:paraId="10E42C4F" w14:textId="7BEDBBFB" w:rsidR="002364BE" w:rsidRPr="00C96526" w:rsidRDefault="00B71589" w:rsidP="00D533C3">
            <w:pPr>
              <w:jc w:val="center"/>
              <w:rPr>
                <w:sz w:val="18"/>
                <w:szCs w:val="18"/>
              </w:rPr>
            </w:pPr>
            <w:r>
              <w:rPr>
                <w:sz w:val="18"/>
                <w:szCs w:val="18"/>
              </w:rPr>
              <w:t>0.03</w:t>
            </w:r>
          </w:p>
        </w:tc>
        <w:tc>
          <w:tcPr>
            <w:tcW w:w="875" w:type="dxa"/>
          </w:tcPr>
          <w:p w14:paraId="1C8492C4" w14:textId="7C2FEECE" w:rsidR="002364BE" w:rsidRPr="00C96526" w:rsidRDefault="00B71589" w:rsidP="00D533C3">
            <w:pPr>
              <w:jc w:val="center"/>
              <w:rPr>
                <w:sz w:val="18"/>
                <w:szCs w:val="18"/>
              </w:rPr>
            </w:pPr>
            <w:r>
              <w:rPr>
                <w:sz w:val="18"/>
                <w:szCs w:val="18"/>
              </w:rPr>
              <w:t>0.15</w:t>
            </w:r>
          </w:p>
        </w:tc>
        <w:tc>
          <w:tcPr>
            <w:tcW w:w="844" w:type="dxa"/>
          </w:tcPr>
          <w:p w14:paraId="24FF284B" w14:textId="715BD44F" w:rsidR="002364BE" w:rsidRPr="00C96526" w:rsidRDefault="00B71589" w:rsidP="00D533C3">
            <w:pPr>
              <w:jc w:val="center"/>
              <w:rPr>
                <w:sz w:val="18"/>
                <w:szCs w:val="18"/>
              </w:rPr>
            </w:pPr>
            <w:r>
              <w:rPr>
                <w:sz w:val="18"/>
                <w:szCs w:val="18"/>
              </w:rPr>
              <w:t>0.12</w:t>
            </w:r>
          </w:p>
        </w:tc>
        <w:tc>
          <w:tcPr>
            <w:tcW w:w="875" w:type="dxa"/>
          </w:tcPr>
          <w:p w14:paraId="6BB99CD6" w14:textId="1EF04602" w:rsidR="002364BE" w:rsidRPr="00C96526" w:rsidRDefault="00B00B97" w:rsidP="00D533C3">
            <w:pPr>
              <w:jc w:val="center"/>
              <w:rPr>
                <w:sz w:val="18"/>
                <w:szCs w:val="18"/>
              </w:rPr>
            </w:pPr>
            <w:r>
              <w:rPr>
                <w:sz w:val="18"/>
                <w:szCs w:val="18"/>
              </w:rPr>
              <w:t>0.13</w:t>
            </w:r>
          </w:p>
        </w:tc>
        <w:tc>
          <w:tcPr>
            <w:tcW w:w="844" w:type="dxa"/>
          </w:tcPr>
          <w:p w14:paraId="4AC2A48B" w14:textId="0A020799" w:rsidR="002364BE" w:rsidRPr="00C96526" w:rsidRDefault="00B00B97" w:rsidP="00D533C3">
            <w:pPr>
              <w:jc w:val="center"/>
              <w:rPr>
                <w:sz w:val="18"/>
                <w:szCs w:val="18"/>
              </w:rPr>
            </w:pPr>
            <w:r>
              <w:rPr>
                <w:sz w:val="18"/>
                <w:szCs w:val="18"/>
              </w:rPr>
              <w:t>0.12</w:t>
            </w:r>
          </w:p>
        </w:tc>
      </w:tr>
      <w:tr w:rsidR="002364BE" w14:paraId="1AB6AEC7" w14:textId="77777777" w:rsidTr="00D37538">
        <w:tc>
          <w:tcPr>
            <w:tcW w:w="1255" w:type="dxa"/>
          </w:tcPr>
          <w:p w14:paraId="394720F3" w14:textId="77777777" w:rsidR="002364BE" w:rsidRPr="00C96526" w:rsidRDefault="002364BE" w:rsidP="00D533C3">
            <w:pPr>
              <w:rPr>
                <w:sz w:val="18"/>
                <w:szCs w:val="18"/>
              </w:rPr>
            </w:pPr>
            <w:r w:rsidRPr="00C96526">
              <w:rPr>
                <w:sz w:val="18"/>
                <w:szCs w:val="18"/>
              </w:rPr>
              <w:t>Homogeneity Score</w:t>
            </w:r>
          </w:p>
        </w:tc>
        <w:tc>
          <w:tcPr>
            <w:tcW w:w="649" w:type="dxa"/>
          </w:tcPr>
          <w:p w14:paraId="78C7CC96" w14:textId="5BE667D6" w:rsidR="002364BE" w:rsidRPr="00C96526" w:rsidRDefault="00B71589" w:rsidP="00D533C3">
            <w:pPr>
              <w:jc w:val="center"/>
              <w:rPr>
                <w:sz w:val="18"/>
                <w:szCs w:val="18"/>
              </w:rPr>
            </w:pPr>
            <w:r>
              <w:rPr>
                <w:sz w:val="18"/>
                <w:szCs w:val="18"/>
              </w:rPr>
              <w:t>0</w:t>
            </w:r>
            <w:r w:rsidR="00D37538">
              <w:rPr>
                <w:sz w:val="18"/>
                <w:szCs w:val="18"/>
              </w:rPr>
              <w:t>.26</w:t>
            </w:r>
          </w:p>
        </w:tc>
        <w:tc>
          <w:tcPr>
            <w:tcW w:w="847" w:type="dxa"/>
          </w:tcPr>
          <w:p w14:paraId="24008D2E" w14:textId="48B76320" w:rsidR="002364BE" w:rsidRPr="00C96526" w:rsidRDefault="00B71589" w:rsidP="00D533C3">
            <w:pPr>
              <w:jc w:val="center"/>
              <w:rPr>
                <w:sz w:val="18"/>
                <w:szCs w:val="18"/>
              </w:rPr>
            </w:pPr>
            <w:r>
              <w:rPr>
                <w:sz w:val="18"/>
                <w:szCs w:val="18"/>
              </w:rPr>
              <w:t>0.05</w:t>
            </w:r>
          </w:p>
        </w:tc>
        <w:tc>
          <w:tcPr>
            <w:tcW w:w="875" w:type="dxa"/>
          </w:tcPr>
          <w:p w14:paraId="4434ECC3" w14:textId="54F1379C" w:rsidR="002364BE" w:rsidRPr="00C96526" w:rsidRDefault="00B71589" w:rsidP="00D533C3">
            <w:pPr>
              <w:jc w:val="center"/>
              <w:rPr>
                <w:sz w:val="18"/>
                <w:szCs w:val="18"/>
              </w:rPr>
            </w:pPr>
            <w:r>
              <w:rPr>
                <w:sz w:val="18"/>
                <w:szCs w:val="18"/>
              </w:rPr>
              <w:t>0.12</w:t>
            </w:r>
          </w:p>
        </w:tc>
        <w:tc>
          <w:tcPr>
            <w:tcW w:w="846" w:type="dxa"/>
          </w:tcPr>
          <w:p w14:paraId="3D6BC085" w14:textId="1C03CF27" w:rsidR="002364BE" w:rsidRPr="00C96526" w:rsidRDefault="00B71589" w:rsidP="00D533C3">
            <w:pPr>
              <w:jc w:val="center"/>
              <w:rPr>
                <w:sz w:val="18"/>
                <w:szCs w:val="18"/>
              </w:rPr>
            </w:pPr>
            <w:r>
              <w:rPr>
                <w:sz w:val="18"/>
                <w:szCs w:val="18"/>
              </w:rPr>
              <w:t>0.2</w:t>
            </w:r>
          </w:p>
        </w:tc>
        <w:tc>
          <w:tcPr>
            <w:tcW w:w="875" w:type="dxa"/>
          </w:tcPr>
          <w:p w14:paraId="69C57353" w14:textId="70C76C5B" w:rsidR="002364BE" w:rsidRPr="00C96526" w:rsidRDefault="00B71589" w:rsidP="00D533C3">
            <w:pPr>
              <w:jc w:val="center"/>
              <w:rPr>
                <w:sz w:val="18"/>
                <w:szCs w:val="18"/>
              </w:rPr>
            </w:pPr>
            <w:r>
              <w:rPr>
                <w:sz w:val="18"/>
                <w:szCs w:val="18"/>
              </w:rPr>
              <w:t>0.25</w:t>
            </w:r>
          </w:p>
        </w:tc>
        <w:tc>
          <w:tcPr>
            <w:tcW w:w="844" w:type="dxa"/>
          </w:tcPr>
          <w:p w14:paraId="56E61C28" w14:textId="4B979165" w:rsidR="002364BE" w:rsidRPr="00C96526" w:rsidRDefault="00B71589" w:rsidP="00D533C3">
            <w:pPr>
              <w:jc w:val="center"/>
              <w:rPr>
                <w:sz w:val="18"/>
                <w:szCs w:val="18"/>
              </w:rPr>
            </w:pPr>
            <w:r>
              <w:rPr>
                <w:sz w:val="18"/>
                <w:szCs w:val="18"/>
              </w:rPr>
              <w:t>0.20</w:t>
            </w:r>
          </w:p>
        </w:tc>
        <w:tc>
          <w:tcPr>
            <w:tcW w:w="875" w:type="dxa"/>
          </w:tcPr>
          <w:p w14:paraId="54D2FEAD" w14:textId="2FAB9F51" w:rsidR="002364BE" w:rsidRPr="00C96526" w:rsidRDefault="00B00B97" w:rsidP="00D533C3">
            <w:pPr>
              <w:jc w:val="center"/>
              <w:rPr>
                <w:sz w:val="18"/>
                <w:szCs w:val="18"/>
              </w:rPr>
            </w:pPr>
            <w:r>
              <w:rPr>
                <w:sz w:val="18"/>
                <w:szCs w:val="18"/>
              </w:rPr>
              <w:t>0.25</w:t>
            </w:r>
          </w:p>
        </w:tc>
        <w:tc>
          <w:tcPr>
            <w:tcW w:w="844" w:type="dxa"/>
          </w:tcPr>
          <w:p w14:paraId="3D810C03" w14:textId="2B4F9464" w:rsidR="002364BE" w:rsidRPr="00C96526" w:rsidRDefault="00B00B97" w:rsidP="00D533C3">
            <w:pPr>
              <w:jc w:val="center"/>
              <w:rPr>
                <w:sz w:val="18"/>
                <w:szCs w:val="18"/>
              </w:rPr>
            </w:pPr>
            <w:r>
              <w:rPr>
                <w:sz w:val="18"/>
                <w:szCs w:val="18"/>
              </w:rPr>
              <w:t>0.25</w:t>
            </w:r>
          </w:p>
        </w:tc>
      </w:tr>
      <w:tr w:rsidR="002364BE" w14:paraId="2A00ED53" w14:textId="77777777" w:rsidTr="00D37538">
        <w:tc>
          <w:tcPr>
            <w:tcW w:w="1255" w:type="dxa"/>
          </w:tcPr>
          <w:p w14:paraId="6D5BBA0B" w14:textId="77777777" w:rsidR="002364BE" w:rsidRPr="00C96526" w:rsidRDefault="002364BE" w:rsidP="00D533C3">
            <w:pPr>
              <w:rPr>
                <w:sz w:val="18"/>
                <w:szCs w:val="18"/>
              </w:rPr>
            </w:pPr>
            <w:r w:rsidRPr="00C96526">
              <w:rPr>
                <w:sz w:val="18"/>
                <w:szCs w:val="18"/>
              </w:rPr>
              <w:t>Completeness Score</w:t>
            </w:r>
          </w:p>
        </w:tc>
        <w:tc>
          <w:tcPr>
            <w:tcW w:w="649" w:type="dxa"/>
          </w:tcPr>
          <w:p w14:paraId="72FD2936" w14:textId="230DDCE8" w:rsidR="002364BE" w:rsidRPr="00C96526" w:rsidRDefault="00D37538" w:rsidP="00D533C3">
            <w:pPr>
              <w:jc w:val="center"/>
              <w:rPr>
                <w:sz w:val="18"/>
                <w:szCs w:val="18"/>
              </w:rPr>
            </w:pPr>
            <w:r>
              <w:rPr>
                <w:sz w:val="18"/>
                <w:szCs w:val="18"/>
              </w:rPr>
              <w:t>0.12</w:t>
            </w:r>
          </w:p>
        </w:tc>
        <w:tc>
          <w:tcPr>
            <w:tcW w:w="847" w:type="dxa"/>
          </w:tcPr>
          <w:p w14:paraId="7522E823" w14:textId="2A708AD0" w:rsidR="002364BE" w:rsidRPr="00C96526" w:rsidRDefault="00B71589" w:rsidP="00D533C3">
            <w:pPr>
              <w:jc w:val="center"/>
              <w:rPr>
                <w:sz w:val="18"/>
                <w:szCs w:val="18"/>
              </w:rPr>
            </w:pPr>
            <w:r>
              <w:rPr>
                <w:sz w:val="18"/>
                <w:szCs w:val="18"/>
              </w:rPr>
              <w:t>0.02</w:t>
            </w:r>
          </w:p>
        </w:tc>
        <w:tc>
          <w:tcPr>
            <w:tcW w:w="875" w:type="dxa"/>
          </w:tcPr>
          <w:p w14:paraId="573079BB" w14:textId="10000213" w:rsidR="002364BE" w:rsidRPr="00C96526" w:rsidRDefault="00B71589" w:rsidP="00D533C3">
            <w:pPr>
              <w:jc w:val="center"/>
              <w:rPr>
                <w:sz w:val="18"/>
                <w:szCs w:val="18"/>
              </w:rPr>
            </w:pPr>
            <w:r>
              <w:rPr>
                <w:sz w:val="18"/>
                <w:szCs w:val="18"/>
              </w:rPr>
              <w:t>0.15</w:t>
            </w:r>
          </w:p>
        </w:tc>
        <w:tc>
          <w:tcPr>
            <w:tcW w:w="846" w:type="dxa"/>
          </w:tcPr>
          <w:p w14:paraId="79BACDE0" w14:textId="4241D9A7" w:rsidR="002364BE" w:rsidRPr="00C96526" w:rsidRDefault="00B71589" w:rsidP="00D533C3">
            <w:pPr>
              <w:jc w:val="center"/>
              <w:rPr>
                <w:sz w:val="18"/>
                <w:szCs w:val="18"/>
              </w:rPr>
            </w:pPr>
            <w:r>
              <w:rPr>
                <w:sz w:val="18"/>
                <w:szCs w:val="18"/>
              </w:rPr>
              <w:t>0.07</w:t>
            </w:r>
          </w:p>
        </w:tc>
        <w:tc>
          <w:tcPr>
            <w:tcW w:w="875" w:type="dxa"/>
          </w:tcPr>
          <w:p w14:paraId="0E790D81" w14:textId="7CA31CC7" w:rsidR="002364BE" w:rsidRPr="00C96526" w:rsidRDefault="00B71589" w:rsidP="00D533C3">
            <w:pPr>
              <w:jc w:val="center"/>
              <w:rPr>
                <w:sz w:val="18"/>
                <w:szCs w:val="18"/>
              </w:rPr>
            </w:pPr>
            <w:r>
              <w:rPr>
                <w:sz w:val="18"/>
                <w:szCs w:val="18"/>
              </w:rPr>
              <w:t>0.1</w:t>
            </w:r>
          </w:p>
        </w:tc>
        <w:tc>
          <w:tcPr>
            <w:tcW w:w="844" w:type="dxa"/>
          </w:tcPr>
          <w:p w14:paraId="5507BC8B" w14:textId="053EFA44" w:rsidR="002364BE" w:rsidRPr="00C96526" w:rsidRDefault="00B71589" w:rsidP="00D533C3">
            <w:pPr>
              <w:jc w:val="center"/>
              <w:rPr>
                <w:sz w:val="18"/>
                <w:szCs w:val="18"/>
              </w:rPr>
            </w:pPr>
            <w:r>
              <w:rPr>
                <w:sz w:val="18"/>
                <w:szCs w:val="18"/>
              </w:rPr>
              <w:t>0.08</w:t>
            </w:r>
          </w:p>
        </w:tc>
        <w:tc>
          <w:tcPr>
            <w:tcW w:w="875" w:type="dxa"/>
          </w:tcPr>
          <w:p w14:paraId="24D9008E" w14:textId="62457121" w:rsidR="002364BE" w:rsidRPr="00C96526" w:rsidRDefault="00B00B97" w:rsidP="00D533C3">
            <w:pPr>
              <w:jc w:val="center"/>
              <w:rPr>
                <w:sz w:val="18"/>
                <w:szCs w:val="18"/>
              </w:rPr>
            </w:pPr>
            <w:r>
              <w:rPr>
                <w:sz w:val="18"/>
                <w:szCs w:val="18"/>
              </w:rPr>
              <w:t>0.12</w:t>
            </w:r>
          </w:p>
        </w:tc>
        <w:tc>
          <w:tcPr>
            <w:tcW w:w="844" w:type="dxa"/>
          </w:tcPr>
          <w:p w14:paraId="33F71C2E" w14:textId="15C6F865" w:rsidR="002364BE" w:rsidRPr="00C96526" w:rsidRDefault="00B00B97" w:rsidP="00D533C3">
            <w:pPr>
              <w:jc w:val="center"/>
              <w:rPr>
                <w:sz w:val="18"/>
                <w:szCs w:val="18"/>
              </w:rPr>
            </w:pPr>
            <w:r>
              <w:rPr>
                <w:sz w:val="18"/>
                <w:szCs w:val="18"/>
              </w:rPr>
              <w:t>0.13</w:t>
            </w:r>
          </w:p>
        </w:tc>
      </w:tr>
    </w:tbl>
    <w:p w14:paraId="2AAA3EF3" w14:textId="603DC817" w:rsidR="002364BE" w:rsidRDefault="002364BE" w:rsidP="00E7490D"/>
    <w:p w14:paraId="3D321610" w14:textId="77777777" w:rsidR="002364BE" w:rsidRPr="00E7490D" w:rsidRDefault="002364BE" w:rsidP="00E7490D"/>
    <w:p w14:paraId="0E076C4A" w14:textId="38DD0A2F" w:rsidR="00807243" w:rsidRPr="00637CB4" w:rsidRDefault="00E7490D" w:rsidP="00E7490D">
      <w:pPr>
        <w:pStyle w:val="Heading1"/>
        <w:numPr>
          <w:ilvl w:val="0"/>
          <w:numId w:val="11"/>
        </w:numPr>
      </w:pPr>
      <w:r>
        <w:lastRenderedPageBreak/>
        <w:t>Neural network</w:t>
      </w:r>
      <w:r w:rsidR="00CB273B">
        <w:t xml:space="preserve"> performance</w:t>
      </w:r>
    </w:p>
    <w:p w14:paraId="0B644D62" w14:textId="3CA2A26E" w:rsidR="004111CD" w:rsidRDefault="004111CD" w:rsidP="004111CD">
      <w:r>
        <w:rPr>
          <w:noProof/>
          <w14:ligatures w14:val="none"/>
          <w14:numForm w14:val="default"/>
          <w14:numSpacing w14:val="default"/>
        </w:rPr>
        <w:drawing>
          <wp:anchor distT="0" distB="0" distL="114300" distR="114300" simplePos="0" relativeHeight="251688960" behindDoc="0" locked="0" layoutInCell="1" allowOverlap="1" wp14:anchorId="3F24BC46" wp14:editId="15447AF4">
            <wp:simplePos x="0" y="0"/>
            <wp:positionH relativeFrom="column">
              <wp:posOffset>15196</wp:posOffset>
            </wp:positionH>
            <wp:positionV relativeFrom="paragraph">
              <wp:posOffset>3804066</wp:posOffset>
            </wp:positionV>
            <wp:extent cx="5029200" cy="1975485"/>
            <wp:effectExtent l="0" t="0" r="0" b="5715"/>
            <wp:wrapTopAndBottom/>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1975485"/>
                    </a:xfrm>
                    <a:prstGeom prst="rect">
                      <a:avLst/>
                    </a:prstGeom>
                  </pic:spPr>
                </pic:pic>
              </a:graphicData>
            </a:graphic>
            <wp14:sizeRelH relativeFrom="page">
              <wp14:pctWidth>0</wp14:pctWidth>
            </wp14:sizeRelH>
            <wp14:sizeRelV relativeFrom="page">
              <wp14:pctHeight>0</wp14:pctHeight>
            </wp14:sizeRelV>
          </wp:anchor>
        </w:drawing>
      </w:r>
      <w:r w:rsidR="009A76D4">
        <w:t xml:space="preserve">Finally, all </w:t>
      </w:r>
      <w:r w:rsidR="006231C4">
        <w:t xml:space="preserve">dimensionality reduction and </w:t>
      </w:r>
      <w:r w:rsidR="004629A6">
        <w:t>clustering algorithms are introduced to Neural Network (NN) and performed on both dataset</w:t>
      </w:r>
      <w:r w:rsidR="00487406">
        <w:t>s</w:t>
      </w:r>
      <w:r w:rsidR="004629A6">
        <w:t xml:space="preserve">. The NN classifier setting for all cases are the same, with [250,500] hidden layer, </w:t>
      </w:r>
      <w:proofErr w:type="spellStart"/>
      <w:r w:rsidR="004629A6">
        <w:t>relu</w:t>
      </w:r>
      <w:proofErr w:type="spellEnd"/>
      <w:r w:rsidR="004629A6">
        <w:t xml:space="preserve"> activation function, and learning rate of 0.05, and other parameters are default. </w:t>
      </w:r>
      <w:r w:rsidR="008F0ECF">
        <w:t xml:space="preserve">The runtime is the model training time, and the testing accuracy is calculated from cross-validation f1 scores for 10 times. </w:t>
      </w:r>
      <w:r w:rsidR="00487406">
        <w:t xml:space="preserve">First, the original NN was ran as a reference using original dataset. And the datasets were applied for two clustering algorithms, then fed into NN for calculating the prediction accuracy and runtime. In Figure 6.a and 6.b, we could see the results from both datasets. First, compare with original NN, K means and EM, in both cases, the NN using original dataset with accuracy of 92.5% and 96% </w:t>
      </w:r>
      <w:r>
        <w:t xml:space="preserve">(red bars) </w:t>
      </w:r>
      <w:r w:rsidR="00487406">
        <w:t xml:space="preserve">outperforms a lot </w:t>
      </w:r>
      <w:r w:rsidR="008F0ECF">
        <w:t xml:space="preserve">than either using K-means or EM as the clustering algorithms. </w:t>
      </w:r>
      <w:r>
        <w:t>It means that most of the features are important there might be a lot of instances locating at the boundaries of the cluster centroids, so that we can’t just directly utilize the clustered features in Neural Network analysis. The runtime for K-means is more than EM, and as we can see, if we use EM or K-means and select fewer cluster centroids, the runtime will be shorter, but the accuracy might be worse.</w:t>
      </w:r>
    </w:p>
    <w:p w14:paraId="21F95137" w14:textId="77777777" w:rsidR="004111CD" w:rsidRPr="00795E7A" w:rsidRDefault="004111CD" w:rsidP="004111CD">
      <w:pPr>
        <w:pStyle w:val="FigureCaption"/>
        <w:numPr>
          <w:ilvl w:val="0"/>
          <w:numId w:val="0"/>
        </w:numPr>
        <w:ind w:left="1800"/>
        <w:rPr>
          <w:sz w:val="14"/>
          <w:szCs w:val="14"/>
        </w:rPr>
      </w:pPr>
      <w:r w:rsidRPr="00E16417">
        <w:rPr>
          <w:b/>
          <w:bCs w:val="0"/>
          <w:i/>
          <w:iCs/>
          <w:sz w:val="14"/>
          <w:szCs w:val="14"/>
        </w:rPr>
        <w:t xml:space="preserve">Figure </w:t>
      </w:r>
      <w:r>
        <w:rPr>
          <w:b/>
          <w:bCs w:val="0"/>
          <w:i/>
          <w:iCs/>
          <w:sz w:val="14"/>
          <w:szCs w:val="14"/>
        </w:rPr>
        <w:t>6</w:t>
      </w:r>
      <w:r w:rsidRPr="00E16417">
        <w:rPr>
          <w:sz w:val="14"/>
          <w:szCs w:val="14"/>
        </w:rPr>
        <w:t xml:space="preserve"> </w:t>
      </w:r>
      <w:r>
        <w:rPr>
          <w:sz w:val="14"/>
          <w:szCs w:val="14"/>
        </w:rPr>
        <w:t xml:space="preserve">– Information gain for the features using IG on (a) Diabetes and (b) Phishing datasets. </w:t>
      </w:r>
    </w:p>
    <w:p w14:paraId="5CD890EB" w14:textId="77777777" w:rsidR="004111CD" w:rsidRDefault="004111CD" w:rsidP="00E7490D"/>
    <w:p w14:paraId="2AFC9D56" w14:textId="3AFE90C5" w:rsidR="001427D1" w:rsidRDefault="004111CD" w:rsidP="004111CD">
      <w:r>
        <w:t xml:space="preserve">Based on the previous conclusion, we need to implement dimensionality reduction algorithm to optimize the features used in NN. The results for the diabetes dataset are concluded in Figure 6.a by applying 4 dimensionality reduction ways with K-means. PCA performs pretty well compared with original settings. It </w:t>
      </w:r>
      <w:r>
        <w:lastRenderedPageBreak/>
        <w:t xml:space="preserve">could be expected because in section 2.1, we already saw that first few principal components could do a good job in classifying clusters. The performance of ICA is a little bit worse, because the number of independent </w:t>
      </w:r>
      <w:proofErr w:type="gramStart"/>
      <w:r>
        <w:t>component</w:t>
      </w:r>
      <w:proofErr w:type="gramEnd"/>
      <w:r>
        <w:t xml:space="preserve"> selected in this model is not enough to rebuild the original dataset. The IG </w:t>
      </w:r>
      <w:r w:rsidR="003963B7">
        <w:t xml:space="preserve">works surprisingly good to me, demonstrates the fact that the original features provided in the dataset are already really representative, there’s not too much need for further </w:t>
      </w:r>
      <w:r w:rsidR="004A7B52">
        <w:t xml:space="preserve">optimization. The worst accuracy is shown is the RP, and it works relatively worse than PCA as the dataset features are not many. The training runtime for RP is way shorter than other algorithms, so RP is the proper candidate while </w:t>
      </w:r>
      <w:proofErr w:type="gramStart"/>
      <w:r w:rsidR="004A7B52">
        <w:t>the  feature</w:t>
      </w:r>
      <w:proofErr w:type="gramEnd"/>
      <w:r w:rsidR="004A7B52">
        <w:t xml:space="preserve"> size is large, while the size is small, like in diabetes cases (only 8 features), it performed pretty bad.  </w:t>
      </w:r>
    </w:p>
    <w:p w14:paraId="5304AB0F" w14:textId="549DBD9E" w:rsidR="004A7B52" w:rsidRPr="00795E7A" w:rsidRDefault="004A7B52" w:rsidP="004111CD">
      <w:pPr>
        <w:rPr>
          <w:sz w:val="14"/>
          <w:szCs w:val="14"/>
        </w:rPr>
      </w:pPr>
      <w:r>
        <w:t xml:space="preserve">For phishing dataset in 6.b., we can clearly see that the accuracy for all algorithms besides pure K-means or EM are pretty close. In information gain section, I mentioned that in this dataset, there’s 10 features </w:t>
      </w:r>
      <w:proofErr w:type="gramStart"/>
      <w:r>
        <w:t>weights</w:t>
      </w:r>
      <w:proofErr w:type="gramEnd"/>
      <w:r>
        <w:t xml:space="preserve"> a lot more than the other 20 features, and I believe that’s why in all four algorithms, we don’t have to pick a lot of components for training.</w:t>
      </w:r>
    </w:p>
    <w:p w14:paraId="22D0453B" w14:textId="77777777" w:rsidR="001427D1" w:rsidRDefault="001427D1" w:rsidP="00E7490D">
      <w:pPr>
        <w:rPr>
          <w:lang w:eastAsia="zh-TW"/>
        </w:rPr>
      </w:pPr>
    </w:p>
    <w:p w14:paraId="0FD0DFBD" w14:textId="77777777" w:rsidR="00637CB4" w:rsidRPr="00637CB4" w:rsidRDefault="00E07E0A" w:rsidP="00807243">
      <w:pPr>
        <w:pStyle w:val="Heading1"/>
        <w:numPr>
          <w:ilvl w:val="0"/>
          <w:numId w:val="0"/>
        </w:numPr>
      </w:pPr>
      <w:r>
        <w:t>4</w:t>
      </w:r>
      <w:r w:rsidR="00807243">
        <w:t xml:space="preserve"> </w:t>
      </w:r>
      <w:r w:rsidR="00D308CA">
        <w:t>References</w:t>
      </w:r>
    </w:p>
    <w:p w14:paraId="24A39F61" w14:textId="64C8B244" w:rsidR="00332287" w:rsidRPr="00A61484" w:rsidRDefault="00332287" w:rsidP="00A61484">
      <w:pPr>
        <w:pStyle w:val="NumberedList"/>
        <w:ind w:left="360"/>
        <w:rPr>
          <w:color w:val="0432FF"/>
          <w:sz w:val="16"/>
          <w:szCs w:val="16"/>
        </w:rPr>
      </w:pPr>
      <w:hyperlink r:id="rId14" w:history="1">
        <w:r w:rsidRPr="00A61484">
          <w:rPr>
            <w:color w:val="0432FF"/>
            <w:sz w:val="16"/>
            <w:szCs w:val="16"/>
          </w:rPr>
          <w:t>https://towardsdatascience.com/understanding-k-means-clustering-in-machine-learning-6a6e67336aa1</w:t>
        </w:r>
      </w:hyperlink>
    </w:p>
    <w:p w14:paraId="79FE25B0" w14:textId="3B099DF6" w:rsidR="00332287" w:rsidRPr="00A61484" w:rsidRDefault="00332287" w:rsidP="00A61484">
      <w:pPr>
        <w:pStyle w:val="NumberedList"/>
        <w:ind w:left="360"/>
        <w:rPr>
          <w:color w:val="0432FF"/>
          <w:sz w:val="16"/>
          <w:szCs w:val="16"/>
        </w:rPr>
      </w:pPr>
      <w:hyperlink r:id="rId15" w:history="1">
        <w:r w:rsidRPr="00A61484">
          <w:rPr>
            <w:color w:val="0432FF"/>
            <w:sz w:val="16"/>
            <w:szCs w:val="16"/>
          </w:rPr>
          <w:t>https://machinelearningmastery.com/expectation-maximization-em-algorithm/</w:t>
        </w:r>
      </w:hyperlink>
    </w:p>
    <w:p w14:paraId="1EE1B9D9" w14:textId="2205229A" w:rsidR="00332287" w:rsidRPr="00A61484" w:rsidRDefault="00332287" w:rsidP="00A61484">
      <w:pPr>
        <w:pStyle w:val="NumberedList"/>
        <w:ind w:left="360"/>
        <w:rPr>
          <w:color w:val="0432FF"/>
          <w:sz w:val="16"/>
          <w:szCs w:val="16"/>
        </w:rPr>
      </w:pPr>
      <w:hyperlink r:id="rId16" w:history="1">
        <w:r w:rsidRPr="00A61484">
          <w:rPr>
            <w:color w:val="0432FF"/>
            <w:sz w:val="16"/>
            <w:szCs w:val="16"/>
          </w:rPr>
          <w:t>https://en.wikipedia.org/wiki/Principal_component_analysis#:~:text=Principal%20component%20analysis%20(PCA)%20is,components%20and%20ignoring%20the%20rest</w:t>
        </w:r>
      </w:hyperlink>
      <w:r w:rsidRPr="00A61484">
        <w:rPr>
          <w:color w:val="0432FF"/>
          <w:sz w:val="16"/>
          <w:szCs w:val="16"/>
        </w:rPr>
        <w:t>.</w:t>
      </w:r>
    </w:p>
    <w:p w14:paraId="21DB8681" w14:textId="177BFAE3" w:rsidR="00332287" w:rsidRPr="00A61484" w:rsidRDefault="00332287" w:rsidP="00A61484">
      <w:pPr>
        <w:pStyle w:val="NumberedList"/>
        <w:ind w:left="360"/>
        <w:rPr>
          <w:color w:val="0432FF"/>
          <w:sz w:val="16"/>
          <w:szCs w:val="16"/>
        </w:rPr>
      </w:pPr>
      <w:hyperlink r:id="rId17" w:history="1">
        <w:r w:rsidRPr="00A61484">
          <w:rPr>
            <w:color w:val="0432FF"/>
            <w:sz w:val="16"/>
            <w:szCs w:val="16"/>
          </w:rPr>
          <w:t>https://scikit-learn.org/stable/modules/generated/sklearn.decomposition.FastICA.html</w:t>
        </w:r>
      </w:hyperlink>
    </w:p>
    <w:p w14:paraId="44E86CF9" w14:textId="64D5FF57" w:rsidR="001B195A" w:rsidRPr="00A61484" w:rsidRDefault="00332287" w:rsidP="00A61484">
      <w:pPr>
        <w:pStyle w:val="NumberedList"/>
        <w:ind w:left="360"/>
        <w:rPr>
          <w:color w:val="0432FF"/>
          <w:sz w:val="16"/>
          <w:szCs w:val="16"/>
        </w:rPr>
      </w:pPr>
      <w:hyperlink r:id="rId18" w:history="1">
        <w:r w:rsidRPr="00A61484">
          <w:rPr>
            <w:color w:val="0432FF"/>
            <w:sz w:val="16"/>
            <w:szCs w:val="16"/>
          </w:rPr>
          <w:t>http://users.ics.aalto.fi/ella/publications/randproj_kdd.pdf</w:t>
        </w:r>
      </w:hyperlink>
    </w:p>
    <w:p w14:paraId="66DA04E3" w14:textId="768D4DC3" w:rsidR="00332287" w:rsidRPr="00A61484" w:rsidRDefault="00145D81" w:rsidP="00332287">
      <w:pPr>
        <w:pStyle w:val="NumberedList"/>
        <w:rPr>
          <w:color w:val="0432FF"/>
          <w:sz w:val="16"/>
          <w:szCs w:val="16"/>
        </w:rPr>
      </w:pPr>
      <w:r w:rsidRPr="00A61484">
        <w:rPr>
          <w:color w:val="0432FF"/>
          <w:sz w:val="16"/>
          <w:szCs w:val="16"/>
        </w:rPr>
        <w:t>https://machinelearningmastery.com/information-gain-and-mutual-information/</w:t>
      </w:r>
    </w:p>
    <w:sectPr w:rsidR="00332287" w:rsidRPr="00A61484" w:rsidSect="00641ADD">
      <w:headerReference w:type="even" r:id="rId19"/>
      <w:headerReference w:type="default" r:id="rId20"/>
      <w:footerReference w:type="even" r:id="rId21"/>
      <w:footerReference w:type="default" r:id="rId22"/>
      <w:headerReference w:type="first" r:id="rId23"/>
      <w:footerReference w:type="first" r:id="rId24"/>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DA14C" w14:textId="77777777" w:rsidR="004E34C8" w:rsidRDefault="004E34C8" w:rsidP="00126D77">
      <w:r>
        <w:separator/>
      </w:r>
    </w:p>
  </w:endnote>
  <w:endnote w:type="continuationSeparator" w:id="0">
    <w:p w14:paraId="7F0C2B4A" w14:textId="77777777" w:rsidR="004E34C8" w:rsidRDefault="004E34C8"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20B0604020202020204"/>
    <w:charset w:val="00"/>
    <w:family w:val="roman"/>
    <w:notTrueType/>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Crimson Text">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20950108"/>
      <w:docPartObj>
        <w:docPartGallery w:val="Page Numbers (Bottom of Page)"/>
        <w:docPartUnique/>
      </w:docPartObj>
    </w:sdtPr>
    <w:sdtContent>
      <w:p w14:paraId="3353AA7A" w14:textId="7B4D6E50" w:rsidR="0062629E" w:rsidRDefault="0062629E" w:rsidP="009668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2629E" w:rsidRDefault="006262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1936286"/>
      <w:docPartObj>
        <w:docPartGallery w:val="Page Numbers (Bottom of Page)"/>
        <w:docPartUnique/>
      </w:docPartObj>
    </w:sdtPr>
    <w:sdtContent>
      <w:p w14:paraId="1EE4DBC6" w14:textId="02C70B0F" w:rsidR="0062629E" w:rsidRDefault="0062629E" w:rsidP="009668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2629E" w:rsidRDefault="006262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E99D6" w14:textId="77777777" w:rsidR="0062629E" w:rsidRDefault="00626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AFDB8" w14:textId="77777777" w:rsidR="004E34C8" w:rsidRDefault="004E34C8" w:rsidP="0060186D">
      <w:pPr>
        <w:spacing w:after="0" w:line="110" w:lineRule="exact"/>
      </w:pPr>
    </w:p>
  </w:footnote>
  <w:footnote w:type="continuationSeparator" w:id="0">
    <w:p w14:paraId="52E838DD" w14:textId="77777777" w:rsidR="004E34C8" w:rsidRPr="00BB7AEF" w:rsidRDefault="004E34C8" w:rsidP="00BB7AEF">
      <w:pPr>
        <w:spacing w:after="0" w:line="20" w:lineRule="exact"/>
        <w:rPr>
          <w:sz w:val="2"/>
        </w:rPr>
      </w:pPr>
    </w:p>
  </w:footnote>
  <w:footnote w:type="continuationNotice" w:id="1">
    <w:p w14:paraId="1F888A11" w14:textId="77777777" w:rsidR="004E34C8" w:rsidRPr="00AE67B5" w:rsidRDefault="004E34C8"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0985600"/>
      <w:docPartObj>
        <w:docPartGallery w:val="Page Numbers (Top of Page)"/>
        <w:docPartUnique/>
      </w:docPartObj>
    </w:sdtPr>
    <w:sdtContent>
      <w:p w14:paraId="317A6B06" w14:textId="05D7D4F4" w:rsidR="0062629E" w:rsidRDefault="0062629E" w:rsidP="009668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2629E" w:rsidRDefault="0062629E" w:rsidP="0002420C">
    <w:pPr>
      <w:pStyle w:val="Header"/>
      <w:ind w:right="360"/>
      <w:rPr>
        <w:rStyle w:val="PageNumber"/>
      </w:rPr>
    </w:pPr>
  </w:p>
  <w:p w14:paraId="4DC7869B" w14:textId="77777777" w:rsidR="0062629E" w:rsidRDefault="0062629E"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6B99" w14:textId="77777777" w:rsidR="0062629E" w:rsidRDefault="0062629E"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CFAEE" w14:textId="77777777" w:rsidR="0062629E" w:rsidRDefault="006262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829D6"/>
    <w:multiLevelType w:val="multilevel"/>
    <w:tmpl w:val="86BA30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6C5889"/>
    <w:multiLevelType w:val="hybridMultilevel"/>
    <w:tmpl w:val="BB6A4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
  </w:num>
  <w:num w:numId="3">
    <w:abstractNumId w:val="3"/>
  </w:num>
  <w:num w:numId="4">
    <w:abstractNumId w:val="2"/>
  </w:num>
  <w:num w:numId="5">
    <w:abstractNumId w:val="6"/>
  </w:num>
  <w:num w:numId="6">
    <w:abstractNumId w:val="2"/>
    <w:lvlOverride w:ilvl="0">
      <w:startOverride w:val="1"/>
    </w:lvlOverride>
  </w:num>
  <w:num w:numId="7">
    <w:abstractNumId w:val="1"/>
  </w:num>
  <w:num w:numId="8">
    <w:abstractNumId w:val="2"/>
    <w:lvlOverride w:ilvl="0">
      <w:startOverride w:val="1"/>
    </w:lvlOverride>
  </w:num>
  <w:num w:numId="9">
    <w:abstractNumId w:val="1"/>
  </w:num>
  <w:num w:numId="10">
    <w:abstractNumId w:val="5"/>
  </w:num>
  <w:num w:numId="11">
    <w:abstractNumId w:val="0"/>
  </w:num>
  <w:num w:numId="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0527F"/>
    <w:rsid w:val="00006720"/>
    <w:rsid w:val="000107FF"/>
    <w:rsid w:val="00010A07"/>
    <w:rsid w:val="00010ED5"/>
    <w:rsid w:val="000115A8"/>
    <w:rsid w:val="00011C43"/>
    <w:rsid w:val="00013F0E"/>
    <w:rsid w:val="000143D7"/>
    <w:rsid w:val="0001539F"/>
    <w:rsid w:val="0001545C"/>
    <w:rsid w:val="00015661"/>
    <w:rsid w:val="00016F16"/>
    <w:rsid w:val="0001758E"/>
    <w:rsid w:val="000201CB"/>
    <w:rsid w:val="00020CE7"/>
    <w:rsid w:val="000224F2"/>
    <w:rsid w:val="000227CF"/>
    <w:rsid w:val="0002420C"/>
    <w:rsid w:val="00024876"/>
    <w:rsid w:val="00024E50"/>
    <w:rsid w:val="00026AE9"/>
    <w:rsid w:val="00026CB8"/>
    <w:rsid w:val="00030A1C"/>
    <w:rsid w:val="00030F47"/>
    <w:rsid w:val="00031234"/>
    <w:rsid w:val="00031ACE"/>
    <w:rsid w:val="00031E19"/>
    <w:rsid w:val="000323D8"/>
    <w:rsid w:val="000326E2"/>
    <w:rsid w:val="000332F6"/>
    <w:rsid w:val="0003510C"/>
    <w:rsid w:val="000362F9"/>
    <w:rsid w:val="0004097D"/>
    <w:rsid w:val="00041D7E"/>
    <w:rsid w:val="000422B2"/>
    <w:rsid w:val="00042E0C"/>
    <w:rsid w:val="000435DE"/>
    <w:rsid w:val="00043A15"/>
    <w:rsid w:val="00044E2C"/>
    <w:rsid w:val="00045282"/>
    <w:rsid w:val="000454FD"/>
    <w:rsid w:val="000464FA"/>
    <w:rsid w:val="00046A03"/>
    <w:rsid w:val="00053A61"/>
    <w:rsid w:val="000543A3"/>
    <w:rsid w:val="000576D8"/>
    <w:rsid w:val="00060B34"/>
    <w:rsid w:val="00060DEA"/>
    <w:rsid w:val="000613DF"/>
    <w:rsid w:val="000617FF"/>
    <w:rsid w:val="0006274F"/>
    <w:rsid w:val="00062881"/>
    <w:rsid w:val="00064626"/>
    <w:rsid w:val="0006475A"/>
    <w:rsid w:val="00065FBA"/>
    <w:rsid w:val="00071F4D"/>
    <w:rsid w:val="00072470"/>
    <w:rsid w:val="000733EC"/>
    <w:rsid w:val="000736BA"/>
    <w:rsid w:val="00073C4F"/>
    <w:rsid w:val="0007537F"/>
    <w:rsid w:val="000754A5"/>
    <w:rsid w:val="00077849"/>
    <w:rsid w:val="00080B8A"/>
    <w:rsid w:val="00082DC0"/>
    <w:rsid w:val="00084043"/>
    <w:rsid w:val="000842AF"/>
    <w:rsid w:val="0008560D"/>
    <w:rsid w:val="00087679"/>
    <w:rsid w:val="00090663"/>
    <w:rsid w:val="000910D6"/>
    <w:rsid w:val="00091B87"/>
    <w:rsid w:val="00091FAC"/>
    <w:rsid w:val="000923D7"/>
    <w:rsid w:val="000945AF"/>
    <w:rsid w:val="00094680"/>
    <w:rsid w:val="00096465"/>
    <w:rsid w:val="000969B1"/>
    <w:rsid w:val="00096F75"/>
    <w:rsid w:val="000A01AF"/>
    <w:rsid w:val="000A418D"/>
    <w:rsid w:val="000A4411"/>
    <w:rsid w:val="000A4C0D"/>
    <w:rsid w:val="000A709A"/>
    <w:rsid w:val="000B0063"/>
    <w:rsid w:val="000B050F"/>
    <w:rsid w:val="000B17F7"/>
    <w:rsid w:val="000B1B4F"/>
    <w:rsid w:val="000B2D53"/>
    <w:rsid w:val="000B6003"/>
    <w:rsid w:val="000B6800"/>
    <w:rsid w:val="000C0BA8"/>
    <w:rsid w:val="000C1B2E"/>
    <w:rsid w:val="000C1C49"/>
    <w:rsid w:val="000C1C64"/>
    <w:rsid w:val="000C3411"/>
    <w:rsid w:val="000C3515"/>
    <w:rsid w:val="000C3604"/>
    <w:rsid w:val="000C415F"/>
    <w:rsid w:val="000C4171"/>
    <w:rsid w:val="000C430C"/>
    <w:rsid w:val="000C4384"/>
    <w:rsid w:val="000C486C"/>
    <w:rsid w:val="000C4A03"/>
    <w:rsid w:val="000C5000"/>
    <w:rsid w:val="000C5174"/>
    <w:rsid w:val="000C5441"/>
    <w:rsid w:val="000C7E07"/>
    <w:rsid w:val="000D0B64"/>
    <w:rsid w:val="000D1C05"/>
    <w:rsid w:val="000D230A"/>
    <w:rsid w:val="000D24B3"/>
    <w:rsid w:val="000D4787"/>
    <w:rsid w:val="000D590C"/>
    <w:rsid w:val="000D6A8A"/>
    <w:rsid w:val="000E1BD8"/>
    <w:rsid w:val="000E1CD7"/>
    <w:rsid w:val="000E236C"/>
    <w:rsid w:val="000E2391"/>
    <w:rsid w:val="000E3B68"/>
    <w:rsid w:val="000E4B49"/>
    <w:rsid w:val="000E6BBF"/>
    <w:rsid w:val="000F48D1"/>
    <w:rsid w:val="000F5ACE"/>
    <w:rsid w:val="000F5F8C"/>
    <w:rsid w:val="000F6C8C"/>
    <w:rsid w:val="000F7644"/>
    <w:rsid w:val="001026FF"/>
    <w:rsid w:val="001061F2"/>
    <w:rsid w:val="00106BC3"/>
    <w:rsid w:val="001106FF"/>
    <w:rsid w:val="00110940"/>
    <w:rsid w:val="00110D00"/>
    <w:rsid w:val="00110D23"/>
    <w:rsid w:val="0011139F"/>
    <w:rsid w:val="00113244"/>
    <w:rsid w:val="00113E03"/>
    <w:rsid w:val="00115639"/>
    <w:rsid w:val="00117110"/>
    <w:rsid w:val="00117ECF"/>
    <w:rsid w:val="001204A5"/>
    <w:rsid w:val="00120D06"/>
    <w:rsid w:val="001226B8"/>
    <w:rsid w:val="001227A5"/>
    <w:rsid w:val="00122958"/>
    <w:rsid w:val="00124EC2"/>
    <w:rsid w:val="00126D77"/>
    <w:rsid w:val="001273FB"/>
    <w:rsid w:val="001277BB"/>
    <w:rsid w:val="0013081D"/>
    <w:rsid w:val="001327CB"/>
    <w:rsid w:val="00132C54"/>
    <w:rsid w:val="00132FF3"/>
    <w:rsid w:val="0013350C"/>
    <w:rsid w:val="00135B1D"/>
    <w:rsid w:val="001366F3"/>
    <w:rsid w:val="00137AC6"/>
    <w:rsid w:val="00141B95"/>
    <w:rsid w:val="00141C0F"/>
    <w:rsid w:val="001427D1"/>
    <w:rsid w:val="00145D81"/>
    <w:rsid w:val="00145EF9"/>
    <w:rsid w:val="001468F9"/>
    <w:rsid w:val="0014733E"/>
    <w:rsid w:val="00150453"/>
    <w:rsid w:val="001508F7"/>
    <w:rsid w:val="001519A7"/>
    <w:rsid w:val="00151A97"/>
    <w:rsid w:val="00151FB5"/>
    <w:rsid w:val="00155D9A"/>
    <w:rsid w:val="00156F11"/>
    <w:rsid w:val="001609D3"/>
    <w:rsid w:val="00160B76"/>
    <w:rsid w:val="00161673"/>
    <w:rsid w:val="001641AC"/>
    <w:rsid w:val="00164951"/>
    <w:rsid w:val="0016672B"/>
    <w:rsid w:val="00167085"/>
    <w:rsid w:val="0017086D"/>
    <w:rsid w:val="00170E7B"/>
    <w:rsid w:val="0017206B"/>
    <w:rsid w:val="00172F24"/>
    <w:rsid w:val="00173B0C"/>
    <w:rsid w:val="00173D74"/>
    <w:rsid w:val="00173F22"/>
    <w:rsid w:val="00175365"/>
    <w:rsid w:val="00176C48"/>
    <w:rsid w:val="00176FCE"/>
    <w:rsid w:val="00181F32"/>
    <w:rsid w:val="00182071"/>
    <w:rsid w:val="0018382A"/>
    <w:rsid w:val="00183E00"/>
    <w:rsid w:val="001842EB"/>
    <w:rsid w:val="00184E25"/>
    <w:rsid w:val="00185167"/>
    <w:rsid w:val="001879C8"/>
    <w:rsid w:val="00191C71"/>
    <w:rsid w:val="00193F58"/>
    <w:rsid w:val="001942D7"/>
    <w:rsid w:val="00194787"/>
    <w:rsid w:val="001A10F2"/>
    <w:rsid w:val="001A142B"/>
    <w:rsid w:val="001A1AB8"/>
    <w:rsid w:val="001A228E"/>
    <w:rsid w:val="001A4533"/>
    <w:rsid w:val="001A48DF"/>
    <w:rsid w:val="001A573A"/>
    <w:rsid w:val="001A657B"/>
    <w:rsid w:val="001A74B0"/>
    <w:rsid w:val="001B108E"/>
    <w:rsid w:val="001B195A"/>
    <w:rsid w:val="001B2346"/>
    <w:rsid w:val="001B366C"/>
    <w:rsid w:val="001B3A0C"/>
    <w:rsid w:val="001B415A"/>
    <w:rsid w:val="001B4724"/>
    <w:rsid w:val="001B4E5F"/>
    <w:rsid w:val="001B681E"/>
    <w:rsid w:val="001B684B"/>
    <w:rsid w:val="001B68D2"/>
    <w:rsid w:val="001B73AC"/>
    <w:rsid w:val="001C00F6"/>
    <w:rsid w:val="001C229E"/>
    <w:rsid w:val="001C2393"/>
    <w:rsid w:val="001C2DD3"/>
    <w:rsid w:val="001C5252"/>
    <w:rsid w:val="001C52FB"/>
    <w:rsid w:val="001C56EF"/>
    <w:rsid w:val="001C5920"/>
    <w:rsid w:val="001C60A6"/>
    <w:rsid w:val="001C6B1F"/>
    <w:rsid w:val="001C737D"/>
    <w:rsid w:val="001C7DFD"/>
    <w:rsid w:val="001C7E2A"/>
    <w:rsid w:val="001D0042"/>
    <w:rsid w:val="001D0341"/>
    <w:rsid w:val="001D15E7"/>
    <w:rsid w:val="001D16A2"/>
    <w:rsid w:val="001D2395"/>
    <w:rsid w:val="001D2B7D"/>
    <w:rsid w:val="001D4DEE"/>
    <w:rsid w:val="001D500E"/>
    <w:rsid w:val="001D59C9"/>
    <w:rsid w:val="001D7AED"/>
    <w:rsid w:val="001D7DCD"/>
    <w:rsid w:val="001E0F5D"/>
    <w:rsid w:val="001E21C6"/>
    <w:rsid w:val="001E265E"/>
    <w:rsid w:val="001E2A54"/>
    <w:rsid w:val="001E30C7"/>
    <w:rsid w:val="001E56D1"/>
    <w:rsid w:val="001E5E5E"/>
    <w:rsid w:val="001F07CB"/>
    <w:rsid w:val="001F1496"/>
    <w:rsid w:val="001F1E50"/>
    <w:rsid w:val="001F2639"/>
    <w:rsid w:val="001F2D2C"/>
    <w:rsid w:val="001F4393"/>
    <w:rsid w:val="001F4AFC"/>
    <w:rsid w:val="001F5005"/>
    <w:rsid w:val="001F5AFD"/>
    <w:rsid w:val="001F6B2C"/>
    <w:rsid w:val="00202B25"/>
    <w:rsid w:val="00203DBD"/>
    <w:rsid w:val="002043C6"/>
    <w:rsid w:val="002052ED"/>
    <w:rsid w:val="00206ACA"/>
    <w:rsid w:val="00210665"/>
    <w:rsid w:val="002109C8"/>
    <w:rsid w:val="002132E3"/>
    <w:rsid w:val="00214C95"/>
    <w:rsid w:val="002167CF"/>
    <w:rsid w:val="002204F9"/>
    <w:rsid w:val="002207CD"/>
    <w:rsid w:val="0022085A"/>
    <w:rsid w:val="00221432"/>
    <w:rsid w:val="00223D65"/>
    <w:rsid w:val="0022524E"/>
    <w:rsid w:val="0022560C"/>
    <w:rsid w:val="00226450"/>
    <w:rsid w:val="0022738A"/>
    <w:rsid w:val="00227B52"/>
    <w:rsid w:val="00232251"/>
    <w:rsid w:val="002364BE"/>
    <w:rsid w:val="00236942"/>
    <w:rsid w:val="00236BE1"/>
    <w:rsid w:val="002371FE"/>
    <w:rsid w:val="002375BC"/>
    <w:rsid w:val="0023785A"/>
    <w:rsid w:val="002400A1"/>
    <w:rsid w:val="002405A6"/>
    <w:rsid w:val="0024142B"/>
    <w:rsid w:val="002418FE"/>
    <w:rsid w:val="002425FF"/>
    <w:rsid w:val="002429C3"/>
    <w:rsid w:val="00244597"/>
    <w:rsid w:val="00244C89"/>
    <w:rsid w:val="00244DA3"/>
    <w:rsid w:val="002463F6"/>
    <w:rsid w:val="00250FB3"/>
    <w:rsid w:val="00251DA6"/>
    <w:rsid w:val="0025254C"/>
    <w:rsid w:val="002540F0"/>
    <w:rsid w:val="002568B8"/>
    <w:rsid w:val="00257B56"/>
    <w:rsid w:val="00260A81"/>
    <w:rsid w:val="0026126F"/>
    <w:rsid w:val="00261646"/>
    <w:rsid w:val="002627A2"/>
    <w:rsid w:val="00262DB7"/>
    <w:rsid w:val="002655BC"/>
    <w:rsid w:val="00266C96"/>
    <w:rsid w:val="00270834"/>
    <w:rsid w:val="00270B7A"/>
    <w:rsid w:val="0027188D"/>
    <w:rsid w:val="00271FF2"/>
    <w:rsid w:val="00272991"/>
    <w:rsid w:val="0027648D"/>
    <w:rsid w:val="00280650"/>
    <w:rsid w:val="00280A6F"/>
    <w:rsid w:val="00281FCB"/>
    <w:rsid w:val="00282B2E"/>
    <w:rsid w:val="00282B86"/>
    <w:rsid w:val="002839B1"/>
    <w:rsid w:val="00283B25"/>
    <w:rsid w:val="0028491E"/>
    <w:rsid w:val="00286A34"/>
    <w:rsid w:val="00286B91"/>
    <w:rsid w:val="00287386"/>
    <w:rsid w:val="00290C7E"/>
    <w:rsid w:val="00290E84"/>
    <w:rsid w:val="00291430"/>
    <w:rsid w:val="00292B1B"/>
    <w:rsid w:val="00293617"/>
    <w:rsid w:val="00293BC0"/>
    <w:rsid w:val="00293D06"/>
    <w:rsid w:val="0029457A"/>
    <w:rsid w:val="00294697"/>
    <w:rsid w:val="002948EC"/>
    <w:rsid w:val="0029613D"/>
    <w:rsid w:val="0029645B"/>
    <w:rsid w:val="002968D9"/>
    <w:rsid w:val="002A09D4"/>
    <w:rsid w:val="002A1995"/>
    <w:rsid w:val="002A346E"/>
    <w:rsid w:val="002A529F"/>
    <w:rsid w:val="002B1C35"/>
    <w:rsid w:val="002B2730"/>
    <w:rsid w:val="002B3350"/>
    <w:rsid w:val="002B4626"/>
    <w:rsid w:val="002B63CA"/>
    <w:rsid w:val="002B64D6"/>
    <w:rsid w:val="002B7638"/>
    <w:rsid w:val="002B7FCB"/>
    <w:rsid w:val="002C10B1"/>
    <w:rsid w:val="002C1730"/>
    <w:rsid w:val="002C1A73"/>
    <w:rsid w:val="002C231C"/>
    <w:rsid w:val="002C2EA0"/>
    <w:rsid w:val="002C30E1"/>
    <w:rsid w:val="002C4F43"/>
    <w:rsid w:val="002C6457"/>
    <w:rsid w:val="002C68EC"/>
    <w:rsid w:val="002C6B79"/>
    <w:rsid w:val="002D05A5"/>
    <w:rsid w:val="002D1C75"/>
    <w:rsid w:val="002D4230"/>
    <w:rsid w:val="002D5B6B"/>
    <w:rsid w:val="002D71BC"/>
    <w:rsid w:val="002E073F"/>
    <w:rsid w:val="002E16AB"/>
    <w:rsid w:val="002E1742"/>
    <w:rsid w:val="002E20C6"/>
    <w:rsid w:val="002E3618"/>
    <w:rsid w:val="002E3F1B"/>
    <w:rsid w:val="002E47E0"/>
    <w:rsid w:val="002E486D"/>
    <w:rsid w:val="002E4DCD"/>
    <w:rsid w:val="002E7E4F"/>
    <w:rsid w:val="002F1457"/>
    <w:rsid w:val="002F4132"/>
    <w:rsid w:val="002F4298"/>
    <w:rsid w:val="002F4366"/>
    <w:rsid w:val="002F4D44"/>
    <w:rsid w:val="002F5798"/>
    <w:rsid w:val="002F5D9D"/>
    <w:rsid w:val="002F7302"/>
    <w:rsid w:val="002F7BA8"/>
    <w:rsid w:val="00301A2B"/>
    <w:rsid w:val="00301E06"/>
    <w:rsid w:val="003024C0"/>
    <w:rsid w:val="00302B13"/>
    <w:rsid w:val="003031BB"/>
    <w:rsid w:val="003038EE"/>
    <w:rsid w:val="00303B10"/>
    <w:rsid w:val="00303D72"/>
    <w:rsid w:val="00304084"/>
    <w:rsid w:val="003044BB"/>
    <w:rsid w:val="00305A9E"/>
    <w:rsid w:val="00305E63"/>
    <w:rsid w:val="00306122"/>
    <w:rsid w:val="003061EB"/>
    <w:rsid w:val="00306882"/>
    <w:rsid w:val="0030759B"/>
    <w:rsid w:val="00307C0E"/>
    <w:rsid w:val="003112D2"/>
    <w:rsid w:val="0031149D"/>
    <w:rsid w:val="003114FF"/>
    <w:rsid w:val="003122F9"/>
    <w:rsid w:val="003125D2"/>
    <w:rsid w:val="00312B37"/>
    <w:rsid w:val="00314FD6"/>
    <w:rsid w:val="0031654F"/>
    <w:rsid w:val="0031675A"/>
    <w:rsid w:val="00317D72"/>
    <w:rsid w:val="003208FB"/>
    <w:rsid w:val="00320984"/>
    <w:rsid w:val="00323EB1"/>
    <w:rsid w:val="003251C1"/>
    <w:rsid w:val="0032532E"/>
    <w:rsid w:val="003259C7"/>
    <w:rsid w:val="0032633E"/>
    <w:rsid w:val="00326A4F"/>
    <w:rsid w:val="00327186"/>
    <w:rsid w:val="00330012"/>
    <w:rsid w:val="00332287"/>
    <w:rsid w:val="00332735"/>
    <w:rsid w:val="00333C4D"/>
    <w:rsid w:val="00334E31"/>
    <w:rsid w:val="003358F6"/>
    <w:rsid w:val="003409F5"/>
    <w:rsid w:val="00340B08"/>
    <w:rsid w:val="00340E1C"/>
    <w:rsid w:val="00342A3A"/>
    <w:rsid w:val="00342ECF"/>
    <w:rsid w:val="00342F8E"/>
    <w:rsid w:val="0034660B"/>
    <w:rsid w:val="00347812"/>
    <w:rsid w:val="003507D5"/>
    <w:rsid w:val="00351C5A"/>
    <w:rsid w:val="00352704"/>
    <w:rsid w:val="00352BDA"/>
    <w:rsid w:val="00353B50"/>
    <w:rsid w:val="00353B6A"/>
    <w:rsid w:val="0035514F"/>
    <w:rsid w:val="00356F39"/>
    <w:rsid w:val="0035711B"/>
    <w:rsid w:val="00360939"/>
    <w:rsid w:val="00361865"/>
    <w:rsid w:val="00361A3E"/>
    <w:rsid w:val="003632C3"/>
    <w:rsid w:val="00363C45"/>
    <w:rsid w:val="00366883"/>
    <w:rsid w:val="00366B2D"/>
    <w:rsid w:val="00367D73"/>
    <w:rsid w:val="00370DCB"/>
    <w:rsid w:val="00370F79"/>
    <w:rsid w:val="00372A70"/>
    <w:rsid w:val="00372CF3"/>
    <w:rsid w:val="00373528"/>
    <w:rsid w:val="00373663"/>
    <w:rsid w:val="0037558A"/>
    <w:rsid w:val="00375FF8"/>
    <w:rsid w:val="00381706"/>
    <w:rsid w:val="00381C41"/>
    <w:rsid w:val="003823E1"/>
    <w:rsid w:val="003825F5"/>
    <w:rsid w:val="00383338"/>
    <w:rsid w:val="00385D86"/>
    <w:rsid w:val="00390FA2"/>
    <w:rsid w:val="00394516"/>
    <w:rsid w:val="00394E3E"/>
    <w:rsid w:val="003961A6"/>
    <w:rsid w:val="003963B7"/>
    <w:rsid w:val="003965CB"/>
    <w:rsid w:val="00396AD5"/>
    <w:rsid w:val="003A3DE3"/>
    <w:rsid w:val="003A46EA"/>
    <w:rsid w:val="003A4970"/>
    <w:rsid w:val="003A62EB"/>
    <w:rsid w:val="003A7D06"/>
    <w:rsid w:val="003B00FF"/>
    <w:rsid w:val="003B054D"/>
    <w:rsid w:val="003B0B8B"/>
    <w:rsid w:val="003B4A52"/>
    <w:rsid w:val="003B4D94"/>
    <w:rsid w:val="003B5280"/>
    <w:rsid w:val="003B7097"/>
    <w:rsid w:val="003B7F2C"/>
    <w:rsid w:val="003C2E77"/>
    <w:rsid w:val="003C3139"/>
    <w:rsid w:val="003C529A"/>
    <w:rsid w:val="003C667E"/>
    <w:rsid w:val="003D0ED4"/>
    <w:rsid w:val="003D2848"/>
    <w:rsid w:val="003D5CE7"/>
    <w:rsid w:val="003D67BE"/>
    <w:rsid w:val="003D6955"/>
    <w:rsid w:val="003D6A3F"/>
    <w:rsid w:val="003E098F"/>
    <w:rsid w:val="003E108E"/>
    <w:rsid w:val="003E208F"/>
    <w:rsid w:val="003E21C6"/>
    <w:rsid w:val="003E29BC"/>
    <w:rsid w:val="003E4735"/>
    <w:rsid w:val="003E687F"/>
    <w:rsid w:val="003E7050"/>
    <w:rsid w:val="003F0344"/>
    <w:rsid w:val="003F106D"/>
    <w:rsid w:val="003F6690"/>
    <w:rsid w:val="003F6A68"/>
    <w:rsid w:val="003F7B8C"/>
    <w:rsid w:val="004027C6"/>
    <w:rsid w:val="0040447E"/>
    <w:rsid w:val="004053D4"/>
    <w:rsid w:val="00407341"/>
    <w:rsid w:val="004075D5"/>
    <w:rsid w:val="004078D4"/>
    <w:rsid w:val="004111CD"/>
    <w:rsid w:val="004132B8"/>
    <w:rsid w:val="0041391B"/>
    <w:rsid w:val="00413987"/>
    <w:rsid w:val="00414A39"/>
    <w:rsid w:val="004156C8"/>
    <w:rsid w:val="00417291"/>
    <w:rsid w:val="00417F0E"/>
    <w:rsid w:val="004206B5"/>
    <w:rsid w:val="00422420"/>
    <w:rsid w:val="00422426"/>
    <w:rsid w:val="00422A19"/>
    <w:rsid w:val="00422BCE"/>
    <w:rsid w:val="004232A3"/>
    <w:rsid w:val="00423ADC"/>
    <w:rsid w:val="00423BBC"/>
    <w:rsid w:val="0042426E"/>
    <w:rsid w:val="004248B1"/>
    <w:rsid w:val="00425980"/>
    <w:rsid w:val="00425FB1"/>
    <w:rsid w:val="00426676"/>
    <w:rsid w:val="0043003F"/>
    <w:rsid w:val="0043014A"/>
    <w:rsid w:val="0043030F"/>
    <w:rsid w:val="0043107E"/>
    <w:rsid w:val="004312E4"/>
    <w:rsid w:val="00431D54"/>
    <w:rsid w:val="0043423A"/>
    <w:rsid w:val="004354BA"/>
    <w:rsid w:val="004379B7"/>
    <w:rsid w:val="00442480"/>
    <w:rsid w:val="00443D14"/>
    <w:rsid w:val="00444BFC"/>
    <w:rsid w:val="00445C8E"/>
    <w:rsid w:val="00446407"/>
    <w:rsid w:val="004504AE"/>
    <w:rsid w:val="00450874"/>
    <w:rsid w:val="004508B1"/>
    <w:rsid w:val="00451B07"/>
    <w:rsid w:val="00451B4A"/>
    <w:rsid w:val="0045227F"/>
    <w:rsid w:val="0045390F"/>
    <w:rsid w:val="00453ACB"/>
    <w:rsid w:val="00454823"/>
    <w:rsid w:val="0045755B"/>
    <w:rsid w:val="00460451"/>
    <w:rsid w:val="004607F2"/>
    <w:rsid w:val="004629A6"/>
    <w:rsid w:val="00463D6D"/>
    <w:rsid w:val="0046416A"/>
    <w:rsid w:val="00464893"/>
    <w:rsid w:val="004676C6"/>
    <w:rsid w:val="00470BE1"/>
    <w:rsid w:val="00470D9A"/>
    <w:rsid w:val="0047173B"/>
    <w:rsid w:val="00471A3C"/>
    <w:rsid w:val="00471EEA"/>
    <w:rsid w:val="00472536"/>
    <w:rsid w:val="004757F8"/>
    <w:rsid w:val="004771C4"/>
    <w:rsid w:val="00477869"/>
    <w:rsid w:val="00480D3E"/>
    <w:rsid w:val="004828E3"/>
    <w:rsid w:val="00482D31"/>
    <w:rsid w:val="00482E92"/>
    <w:rsid w:val="004838FC"/>
    <w:rsid w:val="00487406"/>
    <w:rsid w:val="00491955"/>
    <w:rsid w:val="00491C67"/>
    <w:rsid w:val="00491FA7"/>
    <w:rsid w:val="00492688"/>
    <w:rsid w:val="00492E2B"/>
    <w:rsid w:val="004939A8"/>
    <w:rsid w:val="00493F27"/>
    <w:rsid w:val="004948E5"/>
    <w:rsid w:val="00495518"/>
    <w:rsid w:val="00495608"/>
    <w:rsid w:val="00496662"/>
    <w:rsid w:val="004977E9"/>
    <w:rsid w:val="004A0092"/>
    <w:rsid w:val="004A11B2"/>
    <w:rsid w:val="004A25C9"/>
    <w:rsid w:val="004A3E2E"/>
    <w:rsid w:val="004A3E87"/>
    <w:rsid w:val="004A49BA"/>
    <w:rsid w:val="004A639B"/>
    <w:rsid w:val="004A7057"/>
    <w:rsid w:val="004A79BF"/>
    <w:rsid w:val="004A7B52"/>
    <w:rsid w:val="004B0181"/>
    <w:rsid w:val="004B19DE"/>
    <w:rsid w:val="004B1B29"/>
    <w:rsid w:val="004B1C6E"/>
    <w:rsid w:val="004B1D04"/>
    <w:rsid w:val="004B2D19"/>
    <w:rsid w:val="004B346F"/>
    <w:rsid w:val="004B34FD"/>
    <w:rsid w:val="004B4215"/>
    <w:rsid w:val="004B4D60"/>
    <w:rsid w:val="004B73FA"/>
    <w:rsid w:val="004B75CF"/>
    <w:rsid w:val="004B76B2"/>
    <w:rsid w:val="004C019E"/>
    <w:rsid w:val="004C1C3A"/>
    <w:rsid w:val="004C32D9"/>
    <w:rsid w:val="004C3F46"/>
    <w:rsid w:val="004C41DB"/>
    <w:rsid w:val="004C5054"/>
    <w:rsid w:val="004C5176"/>
    <w:rsid w:val="004C7019"/>
    <w:rsid w:val="004D3A86"/>
    <w:rsid w:val="004D715D"/>
    <w:rsid w:val="004D761C"/>
    <w:rsid w:val="004E34C8"/>
    <w:rsid w:val="004E422C"/>
    <w:rsid w:val="004E725D"/>
    <w:rsid w:val="004F0C8B"/>
    <w:rsid w:val="004F2849"/>
    <w:rsid w:val="004F59AE"/>
    <w:rsid w:val="004F664B"/>
    <w:rsid w:val="004F6A63"/>
    <w:rsid w:val="00502361"/>
    <w:rsid w:val="0050283F"/>
    <w:rsid w:val="00504524"/>
    <w:rsid w:val="005047C1"/>
    <w:rsid w:val="00505227"/>
    <w:rsid w:val="005059DA"/>
    <w:rsid w:val="00505A7B"/>
    <w:rsid w:val="0050660D"/>
    <w:rsid w:val="00507184"/>
    <w:rsid w:val="005075D1"/>
    <w:rsid w:val="00507A8F"/>
    <w:rsid w:val="00510B25"/>
    <w:rsid w:val="00511091"/>
    <w:rsid w:val="00511B15"/>
    <w:rsid w:val="00512A74"/>
    <w:rsid w:val="0051349A"/>
    <w:rsid w:val="0051354B"/>
    <w:rsid w:val="0051368A"/>
    <w:rsid w:val="00513F4E"/>
    <w:rsid w:val="00515019"/>
    <w:rsid w:val="00515652"/>
    <w:rsid w:val="005163FD"/>
    <w:rsid w:val="00516B77"/>
    <w:rsid w:val="00517E63"/>
    <w:rsid w:val="005201DE"/>
    <w:rsid w:val="005206F5"/>
    <w:rsid w:val="00520730"/>
    <w:rsid w:val="005210CA"/>
    <w:rsid w:val="005222B7"/>
    <w:rsid w:val="00522E78"/>
    <w:rsid w:val="00524285"/>
    <w:rsid w:val="005253BF"/>
    <w:rsid w:val="005256E3"/>
    <w:rsid w:val="005258D7"/>
    <w:rsid w:val="00525B65"/>
    <w:rsid w:val="00525F81"/>
    <w:rsid w:val="00526ACA"/>
    <w:rsid w:val="005304FB"/>
    <w:rsid w:val="00531052"/>
    <w:rsid w:val="00531346"/>
    <w:rsid w:val="005316DA"/>
    <w:rsid w:val="00531C40"/>
    <w:rsid w:val="0053288B"/>
    <w:rsid w:val="00532BC0"/>
    <w:rsid w:val="005332DA"/>
    <w:rsid w:val="00533CBE"/>
    <w:rsid w:val="00535068"/>
    <w:rsid w:val="005351A8"/>
    <w:rsid w:val="005360A6"/>
    <w:rsid w:val="0053613D"/>
    <w:rsid w:val="005369E2"/>
    <w:rsid w:val="0053719B"/>
    <w:rsid w:val="0053777E"/>
    <w:rsid w:val="00537D4C"/>
    <w:rsid w:val="0054029E"/>
    <w:rsid w:val="005436CB"/>
    <w:rsid w:val="00543C38"/>
    <w:rsid w:val="00544939"/>
    <w:rsid w:val="00546284"/>
    <w:rsid w:val="00547E40"/>
    <w:rsid w:val="00550582"/>
    <w:rsid w:val="00550BD2"/>
    <w:rsid w:val="0055158D"/>
    <w:rsid w:val="0055262F"/>
    <w:rsid w:val="005548CE"/>
    <w:rsid w:val="00554E72"/>
    <w:rsid w:val="0055510F"/>
    <w:rsid w:val="00555DF3"/>
    <w:rsid w:val="005568AA"/>
    <w:rsid w:val="00556A31"/>
    <w:rsid w:val="00560E4C"/>
    <w:rsid w:val="005640E0"/>
    <w:rsid w:val="00564E59"/>
    <w:rsid w:val="005663AE"/>
    <w:rsid w:val="00567D67"/>
    <w:rsid w:val="005704B7"/>
    <w:rsid w:val="00570AF1"/>
    <w:rsid w:val="005710B4"/>
    <w:rsid w:val="00571AF4"/>
    <w:rsid w:val="00572228"/>
    <w:rsid w:val="00572457"/>
    <w:rsid w:val="00572C26"/>
    <w:rsid w:val="00573057"/>
    <w:rsid w:val="00574BFB"/>
    <w:rsid w:val="00575049"/>
    <w:rsid w:val="005776FB"/>
    <w:rsid w:val="0058014E"/>
    <w:rsid w:val="00580985"/>
    <w:rsid w:val="00580D8A"/>
    <w:rsid w:val="00582118"/>
    <w:rsid w:val="00582315"/>
    <w:rsid w:val="005837F3"/>
    <w:rsid w:val="005838F8"/>
    <w:rsid w:val="00585205"/>
    <w:rsid w:val="005868F6"/>
    <w:rsid w:val="00587238"/>
    <w:rsid w:val="00590211"/>
    <w:rsid w:val="00593F5F"/>
    <w:rsid w:val="005946D4"/>
    <w:rsid w:val="0059530D"/>
    <w:rsid w:val="005961B9"/>
    <w:rsid w:val="005967B4"/>
    <w:rsid w:val="00597142"/>
    <w:rsid w:val="005972E3"/>
    <w:rsid w:val="005A3383"/>
    <w:rsid w:val="005A4AEA"/>
    <w:rsid w:val="005A6147"/>
    <w:rsid w:val="005A67C5"/>
    <w:rsid w:val="005A6B90"/>
    <w:rsid w:val="005A757A"/>
    <w:rsid w:val="005B03D3"/>
    <w:rsid w:val="005B0A9F"/>
    <w:rsid w:val="005B33C9"/>
    <w:rsid w:val="005B373B"/>
    <w:rsid w:val="005B5D1D"/>
    <w:rsid w:val="005B6796"/>
    <w:rsid w:val="005B7109"/>
    <w:rsid w:val="005B7126"/>
    <w:rsid w:val="005B78FB"/>
    <w:rsid w:val="005C15AC"/>
    <w:rsid w:val="005C20EF"/>
    <w:rsid w:val="005C234F"/>
    <w:rsid w:val="005C277F"/>
    <w:rsid w:val="005C35A0"/>
    <w:rsid w:val="005C44D9"/>
    <w:rsid w:val="005C5B9C"/>
    <w:rsid w:val="005C61A3"/>
    <w:rsid w:val="005C6911"/>
    <w:rsid w:val="005C70A6"/>
    <w:rsid w:val="005C7195"/>
    <w:rsid w:val="005C7986"/>
    <w:rsid w:val="005D282F"/>
    <w:rsid w:val="005D2A31"/>
    <w:rsid w:val="005D618E"/>
    <w:rsid w:val="005E3428"/>
    <w:rsid w:val="005E41E0"/>
    <w:rsid w:val="005E5600"/>
    <w:rsid w:val="005E7273"/>
    <w:rsid w:val="005E7F37"/>
    <w:rsid w:val="005F0DE2"/>
    <w:rsid w:val="005F27A6"/>
    <w:rsid w:val="005F44C5"/>
    <w:rsid w:val="005F58FB"/>
    <w:rsid w:val="005F592D"/>
    <w:rsid w:val="005F6C9B"/>
    <w:rsid w:val="005F7894"/>
    <w:rsid w:val="006001D5"/>
    <w:rsid w:val="0060098C"/>
    <w:rsid w:val="0060186D"/>
    <w:rsid w:val="00601AF3"/>
    <w:rsid w:val="00601BD0"/>
    <w:rsid w:val="006038FC"/>
    <w:rsid w:val="00603AFF"/>
    <w:rsid w:val="00603F7B"/>
    <w:rsid w:val="0060451B"/>
    <w:rsid w:val="00604BAA"/>
    <w:rsid w:val="006074C2"/>
    <w:rsid w:val="0060759C"/>
    <w:rsid w:val="006078B1"/>
    <w:rsid w:val="00607928"/>
    <w:rsid w:val="00610FD9"/>
    <w:rsid w:val="00611EDA"/>
    <w:rsid w:val="00613F41"/>
    <w:rsid w:val="00613F6B"/>
    <w:rsid w:val="006173D6"/>
    <w:rsid w:val="0062248D"/>
    <w:rsid w:val="006231C4"/>
    <w:rsid w:val="006239DF"/>
    <w:rsid w:val="00623CC4"/>
    <w:rsid w:val="00624C79"/>
    <w:rsid w:val="0062629E"/>
    <w:rsid w:val="0062657D"/>
    <w:rsid w:val="00627A0B"/>
    <w:rsid w:val="0063011B"/>
    <w:rsid w:val="00631C61"/>
    <w:rsid w:val="00633040"/>
    <w:rsid w:val="00633795"/>
    <w:rsid w:val="00633FF5"/>
    <w:rsid w:val="00634D60"/>
    <w:rsid w:val="0063503D"/>
    <w:rsid w:val="00635310"/>
    <w:rsid w:val="00636990"/>
    <w:rsid w:val="00637CB4"/>
    <w:rsid w:val="00637E06"/>
    <w:rsid w:val="006403FC"/>
    <w:rsid w:val="00641ADD"/>
    <w:rsid w:val="0064304E"/>
    <w:rsid w:val="00645E4C"/>
    <w:rsid w:val="00647DDE"/>
    <w:rsid w:val="00647F1D"/>
    <w:rsid w:val="00650BBA"/>
    <w:rsid w:val="0065221C"/>
    <w:rsid w:val="00652C9E"/>
    <w:rsid w:val="00652FE8"/>
    <w:rsid w:val="0065371B"/>
    <w:rsid w:val="006542D6"/>
    <w:rsid w:val="00656180"/>
    <w:rsid w:val="00656EF8"/>
    <w:rsid w:val="00661942"/>
    <w:rsid w:val="00661E5A"/>
    <w:rsid w:val="00662DA8"/>
    <w:rsid w:val="00663701"/>
    <w:rsid w:val="006650DC"/>
    <w:rsid w:val="006666B5"/>
    <w:rsid w:val="00667ADA"/>
    <w:rsid w:val="00670915"/>
    <w:rsid w:val="006711CF"/>
    <w:rsid w:val="006713C5"/>
    <w:rsid w:val="00671B18"/>
    <w:rsid w:val="00671CC0"/>
    <w:rsid w:val="0067327C"/>
    <w:rsid w:val="006743E5"/>
    <w:rsid w:val="00674519"/>
    <w:rsid w:val="00674DBB"/>
    <w:rsid w:val="006808C3"/>
    <w:rsid w:val="006809D2"/>
    <w:rsid w:val="00681B94"/>
    <w:rsid w:val="006833E5"/>
    <w:rsid w:val="00683F4F"/>
    <w:rsid w:val="00684943"/>
    <w:rsid w:val="00685179"/>
    <w:rsid w:val="006854EC"/>
    <w:rsid w:val="00685DB6"/>
    <w:rsid w:val="00685EEB"/>
    <w:rsid w:val="0068600F"/>
    <w:rsid w:val="006878DF"/>
    <w:rsid w:val="006949CE"/>
    <w:rsid w:val="006966E3"/>
    <w:rsid w:val="0069768B"/>
    <w:rsid w:val="006A0267"/>
    <w:rsid w:val="006A3962"/>
    <w:rsid w:val="006A46B2"/>
    <w:rsid w:val="006A4963"/>
    <w:rsid w:val="006A5966"/>
    <w:rsid w:val="006A5CC2"/>
    <w:rsid w:val="006A7604"/>
    <w:rsid w:val="006B28CA"/>
    <w:rsid w:val="006B469E"/>
    <w:rsid w:val="006B5AF0"/>
    <w:rsid w:val="006B6F93"/>
    <w:rsid w:val="006B7398"/>
    <w:rsid w:val="006B7CA6"/>
    <w:rsid w:val="006B7F0F"/>
    <w:rsid w:val="006B7F4F"/>
    <w:rsid w:val="006C0765"/>
    <w:rsid w:val="006C193A"/>
    <w:rsid w:val="006C1FEE"/>
    <w:rsid w:val="006C3D5C"/>
    <w:rsid w:val="006C500F"/>
    <w:rsid w:val="006C5E67"/>
    <w:rsid w:val="006D0319"/>
    <w:rsid w:val="006D2120"/>
    <w:rsid w:val="006D3558"/>
    <w:rsid w:val="006D6EA5"/>
    <w:rsid w:val="006D7E6A"/>
    <w:rsid w:val="006E044B"/>
    <w:rsid w:val="006E0CCD"/>
    <w:rsid w:val="006E1AD7"/>
    <w:rsid w:val="006E1F43"/>
    <w:rsid w:val="006E2A9F"/>
    <w:rsid w:val="006E2CDA"/>
    <w:rsid w:val="006E3D66"/>
    <w:rsid w:val="006E4576"/>
    <w:rsid w:val="006E485A"/>
    <w:rsid w:val="006E6141"/>
    <w:rsid w:val="006E6FF9"/>
    <w:rsid w:val="006E742D"/>
    <w:rsid w:val="006E7C31"/>
    <w:rsid w:val="006F60DE"/>
    <w:rsid w:val="006F6223"/>
    <w:rsid w:val="006F6F00"/>
    <w:rsid w:val="007008BF"/>
    <w:rsid w:val="00703884"/>
    <w:rsid w:val="0070506F"/>
    <w:rsid w:val="0070617C"/>
    <w:rsid w:val="007063E8"/>
    <w:rsid w:val="007070F0"/>
    <w:rsid w:val="00711872"/>
    <w:rsid w:val="00712ED4"/>
    <w:rsid w:val="00714FC8"/>
    <w:rsid w:val="007154B3"/>
    <w:rsid w:val="007158DD"/>
    <w:rsid w:val="00716A64"/>
    <w:rsid w:val="0071719B"/>
    <w:rsid w:val="007173A1"/>
    <w:rsid w:val="0072026B"/>
    <w:rsid w:val="00720795"/>
    <w:rsid w:val="00722529"/>
    <w:rsid w:val="00723076"/>
    <w:rsid w:val="00723246"/>
    <w:rsid w:val="00723B25"/>
    <w:rsid w:val="00724411"/>
    <w:rsid w:val="0072656C"/>
    <w:rsid w:val="00727D87"/>
    <w:rsid w:val="0073256F"/>
    <w:rsid w:val="007338C9"/>
    <w:rsid w:val="00734740"/>
    <w:rsid w:val="007361B1"/>
    <w:rsid w:val="007371B1"/>
    <w:rsid w:val="00737310"/>
    <w:rsid w:val="00740709"/>
    <w:rsid w:val="007457C2"/>
    <w:rsid w:val="007462DF"/>
    <w:rsid w:val="0074738A"/>
    <w:rsid w:val="00753150"/>
    <w:rsid w:val="00753C68"/>
    <w:rsid w:val="0075498F"/>
    <w:rsid w:val="00755175"/>
    <w:rsid w:val="007553D5"/>
    <w:rsid w:val="00756FB2"/>
    <w:rsid w:val="00757391"/>
    <w:rsid w:val="00760B7B"/>
    <w:rsid w:val="00762612"/>
    <w:rsid w:val="00762B76"/>
    <w:rsid w:val="00763478"/>
    <w:rsid w:val="007640DD"/>
    <w:rsid w:val="00764914"/>
    <w:rsid w:val="00764E0F"/>
    <w:rsid w:val="00765837"/>
    <w:rsid w:val="00766C59"/>
    <w:rsid w:val="007672CC"/>
    <w:rsid w:val="0077136A"/>
    <w:rsid w:val="0077229B"/>
    <w:rsid w:val="00773A55"/>
    <w:rsid w:val="00774B32"/>
    <w:rsid w:val="00775CE8"/>
    <w:rsid w:val="00776736"/>
    <w:rsid w:val="007776CD"/>
    <w:rsid w:val="0078111A"/>
    <w:rsid w:val="007831D8"/>
    <w:rsid w:val="00783A6E"/>
    <w:rsid w:val="00784B78"/>
    <w:rsid w:val="00786AA8"/>
    <w:rsid w:val="007878D4"/>
    <w:rsid w:val="00793659"/>
    <w:rsid w:val="00795109"/>
    <w:rsid w:val="00795727"/>
    <w:rsid w:val="00795E7A"/>
    <w:rsid w:val="007A092D"/>
    <w:rsid w:val="007A14A4"/>
    <w:rsid w:val="007A3CCE"/>
    <w:rsid w:val="007A4B7C"/>
    <w:rsid w:val="007A6738"/>
    <w:rsid w:val="007A6994"/>
    <w:rsid w:val="007A6F58"/>
    <w:rsid w:val="007A71BC"/>
    <w:rsid w:val="007A7DD5"/>
    <w:rsid w:val="007B097F"/>
    <w:rsid w:val="007B0FC8"/>
    <w:rsid w:val="007B18A8"/>
    <w:rsid w:val="007B23CA"/>
    <w:rsid w:val="007B297F"/>
    <w:rsid w:val="007B3252"/>
    <w:rsid w:val="007B6574"/>
    <w:rsid w:val="007B69EF"/>
    <w:rsid w:val="007B7559"/>
    <w:rsid w:val="007C1D77"/>
    <w:rsid w:val="007C2231"/>
    <w:rsid w:val="007C3FE3"/>
    <w:rsid w:val="007C4EA1"/>
    <w:rsid w:val="007C52BA"/>
    <w:rsid w:val="007C5EC0"/>
    <w:rsid w:val="007C6F0E"/>
    <w:rsid w:val="007C7506"/>
    <w:rsid w:val="007D0058"/>
    <w:rsid w:val="007D1A60"/>
    <w:rsid w:val="007D1EA5"/>
    <w:rsid w:val="007D1F82"/>
    <w:rsid w:val="007D27D4"/>
    <w:rsid w:val="007D4248"/>
    <w:rsid w:val="007D5DB3"/>
    <w:rsid w:val="007D6D53"/>
    <w:rsid w:val="007E087F"/>
    <w:rsid w:val="007E1A24"/>
    <w:rsid w:val="007E2355"/>
    <w:rsid w:val="007E28EB"/>
    <w:rsid w:val="007E3583"/>
    <w:rsid w:val="007E579F"/>
    <w:rsid w:val="007F25D3"/>
    <w:rsid w:val="007F4A49"/>
    <w:rsid w:val="007F5FD8"/>
    <w:rsid w:val="007F65B6"/>
    <w:rsid w:val="007F6D17"/>
    <w:rsid w:val="007F6F9E"/>
    <w:rsid w:val="00805D71"/>
    <w:rsid w:val="0080655F"/>
    <w:rsid w:val="008065ED"/>
    <w:rsid w:val="00807243"/>
    <w:rsid w:val="008079BE"/>
    <w:rsid w:val="00807E08"/>
    <w:rsid w:val="0081146A"/>
    <w:rsid w:val="00813C7D"/>
    <w:rsid w:val="00813FA9"/>
    <w:rsid w:val="00814B73"/>
    <w:rsid w:val="0081585B"/>
    <w:rsid w:val="008160F6"/>
    <w:rsid w:val="00817413"/>
    <w:rsid w:val="00817430"/>
    <w:rsid w:val="00820355"/>
    <w:rsid w:val="00821BA3"/>
    <w:rsid w:val="00822CA9"/>
    <w:rsid w:val="00823FFC"/>
    <w:rsid w:val="00824049"/>
    <w:rsid w:val="008244BC"/>
    <w:rsid w:val="008258A5"/>
    <w:rsid w:val="008259A9"/>
    <w:rsid w:val="008279E3"/>
    <w:rsid w:val="00830471"/>
    <w:rsid w:val="0083055C"/>
    <w:rsid w:val="00831C5D"/>
    <w:rsid w:val="008323C8"/>
    <w:rsid w:val="008327FA"/>
    <w:rsid w:val="00832B1C"/>
    <w:rsid w:val="00833BFD"/>
    <w:rsid w:val="00835B63"/>
    <w:rsid w:val="00841265"/>
    <w:rsid w:val="0084188C"/>
    <w:rsid w:val="00841A3F"/>
    <w:rsid w:val="008423FC"/>
    <w:rsid w:val="00843A39"/>
    <w:rsid w:val="00843C57"/>
    <w:rsid w:val="00843FC3"/>
    <w:rsid w:val="008473D6"/>
    <w:rsid w:val="008473FD"/>
    <w:rsid w:val="00847761"/>
    <w:rsid w:val="00851223"/>
    <w:rsid w:val="0085171E"/>
    <w:rsid w:val="00853006"/>
    <w:rsid w:val="0085327E"/>
    <w:rsid w:val="0085378C"/>
    <w:rsid w:val="00854832"/>
    <w:rsid w:val="00854A8E"/>
    <w:rsid w:val="008561EB"/>
    <w:rsid w:val="00856463"/>
    <w:rsid w:val="0085667C"/>
    <w:rsid w:val="00856868"/>
    <w:rsid w:val="008568A3"/>
    <w:rsid w:val="00857B54"/>
    <w:rsid w:val="00860227"/>
    <w:rsid w:val="00860574"/>
    <w:rsid w:val="00860A57"/>
    <w:rsid w:val="00860CA0"/>
    <w:rsid w:val="00865103"/>
    <w:rsid w:val="00865929"/>
    <w:rsid w:val="0086624B"/>
    <w:rsid w:val="008673FB"/>
    <w:rsid w:val="008713C7"/>
    <w:rsid w:val="00871EA3"/>
    <w:rsid w:val="008729F9"/>
    <w:rsid w:val="00872F87"/>
    <w:rsid w:val="008735D8"/>
    <w:rsid w:val="00875393"/>
    <w:rsid w:val="00876393"/>
    <w:rsid w:val="00876F88"/>
    <w:rsid w:val="00877395"/>
    <w:rsid w:val="0088014F"/>
    <w:rsid w:val="00880F0A"/>
    <w:rsid w:val="0088147A"/>
    <w:rsid w:val="00881D0B"/>
    <w:rsid w:val="00882604"/>
    <w:rsid w:val="00882F04"/>
    <w:rsid w:val="00883070"/>
    <w:rsid w:val="008839E3"/>
    <w:rsid w:val="00883FCD"/>
    <w:rsid w:val="008864B6"/>
    <w:rsid w:val="008878F4"/>
    <w:rsid w:val="0089007B"/>
    <w:rsid w:val="00890C46"/>
    <w:rsid w:val="00890E68"/>
    <w:rsid w:val="00892701"/>
    <w:rsid w:val="0089283E"/>
    <w:rsid w:val="00892947"/>
    <w:rsid w:val="008965FE"/>
    <w:rsid w:val="008A08BD"/>
    <w:rsid w:val="008A18B2"/>
    <w:rsid w:val="008A1F62"/>
    <w:rsid w:val="008A2DCF"/>
    <w:rsid w:val="008A51B9"/>
    <w:rsid w:val="008A7193"/>
    <w:rsid w:val="008A7209"/>
    <w:rsid w:val="008A7216"/>
    <w:rsid w:val="008B0077"/>
    <w:rsid w:val="008B03A1"/>
    <w:rsid w:val="008B109C"/>
    <w:rsid w:val="008B1116"/>
    <w:rsid w:val="008B117D"/>
    <w:rsid w:val="008B26C9"/>
    <w:rsid w:val="008B54AF"/>
    <w:rsid w:val="008B54EB"/>
    <w:rsid w:val="008C1061"/>
    <w:rsid w:val="008C10D9"/>
    <w:rsid w:val="008C1190"/>
    <w:rsid w:val="008C6358"/>
    <w:rsid w:val="008C64C9"/>
    <w:rsid w:val="008C6D59"/>
    <w:rsid w:val="008C74FA"/>
    <w:rsid w:val="008C7E52"/>
    <w:rsid w:val="008D1678"/>
    <w:rsid w:val="008D293C"/>
    <w:rsid w:val="008D2C49"/>
    <w:rsid w:val="008D2D0A"/>
    <w:rsid w:val="008D39D8"/>
    <w:rsid w:val="008D3BFC"/>
    <w:rsid w:val="008D475D"/>
    <w:rsid w:val="008D4A94"/>
    <w:rsid w:val="008D4C91"/>
    <w:rsid w:val="008D516F"/>
    <w:rsid w:val="008D529D"/>
    <w:rsid w:val="008D5F44"/>
    <w:rsid w:val="008D69BD"/>
    <w:rsid w:val="008E00C6"/>
    <w:rsid w:val="008E10D4"/>
    <w:rsid w:val="008E12CE"/>
    <w:rsid w:val="008E4863"/>
    <w:rsid w:val="008E6076"/>
    <w:rsid w:val="008E60B3"/>
    <w:rsid w:val="008E6C35"/>
    <w:rsid w:val="008E72DC"/>
    <w:rsid w:val="008E7428"/>
    <w:rsid w:val="008F0ECF"/>
    <w:rsid w:val="008F0FC5"/>
    <w:rsid w:val="008F21AF"/>
    <w:rsid w:val="008F37B4"/>
    <w:rsid w:val="008F39A4"/>
    <w:rsid w:val="008F49F9"/>
    <w:rsid w:val="008F5E34"/>
    <w:rsid w:val="008F5F83"/>
    <w:rsid w:val="00900DF3"/>
    <w:rsid w:val="00901648"/>
    <w:rsid w:val="00901EB7"/>
    <w:rsid w:val="009021A7"/>
    <w:rsid w:val="009023D1"/>
    <w:rsid w:val="009029AA"/>
    <w:rsid w:val="00902FC4"/>
    <w:rsid w:val="0090446B"/>
    <w:rsid w:val="00905C75"/>
    <w:rsid w:val="00905E9C"/>
    <w:rsid w:val="00907467"/>
    <w:rsid w:val="00912FCE"/>
    <w:rsid w:val="0091373E"/>
    <w:rsid w:val="0091632D"/>
    <w:rsid w:val="0091753C"/>
    <w:rsid w:val="00917D34"/>
    <w:rsid w:val="00917F76"/>
    <w:rsid w:val="00920A48"/>
    <w:rsid w:val="00923493"/>
    <w:rsid w:val="009239B2"/>
    <w:rsid w:val="00923F4D"/>
    <w:rsid w:val="00924A61"/>
    <w:rsid w:val="00925331"/>
    <w:rsid w:val="00925BDF"/>
    <w:rsid w:val="00927C2B"/>
    <w:rsid w:val="00930B6C"/>
    <w:rsid w:val="0093167B"/>
    <w:rsid w:val="009322EE"/>
    <w:rsid w:val="00936132"/>
    <w:rsid w:val="00940520"/>
    <w:rsid w:val="00941BF5"/>
    <w:rsid w:val="009429FE"/>
    <w:rsid w:val="00943186"/>
    <w:rsid w:val="009431E6"/>
    <w:rsid w:val="00947290"/>
    <w:rsid w:val="009476F0"/>
    <w:rsid w:val="0095024D"/>
    <w:rsid w:val="00951C77"/>
    <w:rsid w:val="009540A3"/>
    <w:rsid w:val="009540E7"/>
    <w:rsid w:val="00956BD3"/>
    <w:rsid w:val="00957B31"/>
    <w:rsid w:val="00957FDD"/>
    <w:rsid w:val="00960205"/>
    <w:rsid w:val="00962394"/>
    <w:rsid w:val="0096250C"/>
    <w:rsid w:val="009637C3"/>
    <w:rsid w:val="00964083"/>
    <w:rsid w:val="009645D6"/>
    <w:rsid w:val="009662F7"/>
    <w:rsid w:val="009668AB"/>
    <w:rsid w:val="009703B6"/>
    <w:rsid w:val="00971151"/>
    <w:rsid w:val="00971F12"/>
    <w:rsid w:val="00973E0E"/>
    <w:rsid w:val="009745F3"/>
    <w:rsid w:val="0097462D"/>
    <w:rsid w:val="009747B0"/>
    <w:rsid w:val="00975529"/>
    <w:rsid w:val="00975C05"/>
    <w:rsid w:val="009766B9"/>
    <w:rsid w:val="00977307"/>
    <w:rsid w:val="0098130B"/>
    <w:rsid w:val="009827C3"/>
    <w:rsid w:val="00982C60"/>
    <w:rsid w:val="009832DD"/>
    <w:rsid w:val="00983C74"/>
    <w:rsid w:val="009859A3"/>
    <w:rsid w:val="00990A00"/>
    <w:rsid w:val="0099108D"/>
    <w:rsid w:val="00992C8E"/>
    <w:rsid w:val="00993850"/>
    <w:rsid w:val="0099390F"/>
    <w:rsid w:val="00993B55"/>
    <w:rsid w:val="00994583"/>
    <w:rsid w:val="009945ED"/>
    <w:rsid w:val="009947FE"/>
    <w:rsid w:val="00994B2F"/>
    <w:rsid w:val="00995039"/>
    <w:rsid w:val="00995532"/>
    <w:rsid w:val="0099755B"/>
    <w:rsid w:val="009A0588"/>
    <w:rsid w:val="009A0CA8"/>
    <w:rsid w:val="009A2C14"/>
    <w:rsid w:val="009A2E02"/>
    <w:rsid w:val="009A38F3"/>
    <w:rsid w:val="009A3B1C"/>
    <w:rsid w:val="009A5B14"/>
    <w:rsid w:val="009A5D94"/>
    <w:rsid w:val="009A694D"/>
    <w:rsid w:val="009A6C97"/>
    <w:rsid w:val="009A76D4"/>
    <w:rsid w:val="009B0151"/>
    <w:rsid w:val="009B0260"/>
    <w:rsid w:val="009B6743"/>
    <w:rsid w:val="009B7A17"/>
    <w:rsid w:val="009C1A53"/>
    <w:rsid w:val="009C216A"/>
    <w:rsid w:val="009C282D"/>
    <w:rsid w:val="009C2A4D"/>
    <w:rsid w:val="009C4542"/>
    <w:rsid w:val="009C69DE"/>
    <w:rsid w:val="009D06F1"/>
    <w:rsid w:val="009D07A4"/>
    <w:rsid w:val="009D19AC"/>
    <w:rsid w:val="009D22F3"/>
    <w:rsid w:val="009D4549"/>
    <w:rsid w:val="009D4DAC"/>
    <w:rsid w:val="009D4EEF"/>
    <w:rsid w:val="009D51D1"/>
    <w:rsid w:val="009D758D"/>
    <w:rsid w:val="009E1FEB"/>
    <w:rsid w:val="009E2C14"/>
    <w:rsid w:val="009E2F1C"/>
    <w:rsid w:val="009E419A"/>
    <w:rsid w:val="009E51CE"/>
    <w:rsid w:val="009E574D"/>
    <w:rsid w:val="009E575A"/>
    <w:rsid w:val="009E5949"/>
    <w:rsid w:val="009E646C"/>
    <w:rsid w:val="009E79D0"/>
    <w:rsid w:val="009F0750"/>
    <w:rsid w:val="009F181E"/>
    <w:rsid w:val="009F20B1"/>
    <w:rsid w:val="009F436A"/>
    <w:rsid w:val="009F4E73"/>
    <w:rsid w:val="009F56DE"/>
    <w:rsid w:val="009F7C5B"/>
    <w:rsid w:val="00A0489D"/>
    <w:rsid w:val="00A06825"/>
    <w:rsid w:val="00A0741D"/>
    <w:rsid w:val="00A1194C"/>
    <w:rsid w:val="00A12200"/>
    <w:rsid w:val="00A15EF2"/>
    <w:rsid w:val="00A15F5B"/>
    <w:rsid w:val="00A160DB"/>
    <w:rsid w:val="00A16597"/>
    <w:rsid w:val="00A1782F"/>
    <w:rsid w:val="00A179C4"/>
    <w:rsid w:val="00A17A2C"/>
    <w:rsid w:val="00A21453"/>
    <w:rsid w:val="00A21689"/>
    <w:rsid w:val="00A2208B"/>
    <w:rsid w:val="00A22ECE"/>
    <w:rsid w:val="00A24F29"/>
    <w:rsid w:val="00A2511C"/>
    <w:rsid w:val="00A26B87"/>
    <w:rsid w:val="00A27A9F"/>
    <w:rsid w:val="00A3265B"/>
    <w:rsid w:val="00A3273A"/>
    <w:rsid w:val="00A33FFA"/>
    <w:rsid w:val="00A34A52"/>
    <w:rsid w:val="00A34A76"/>
    <w:rsid w:val="00A34CC8"/>
    <w:rsid w:val="00A34D9A"/>
    <w:rsid w:val="00A35CD7"/>
    <w:rsid w:val="00A3622B"/>
    <w:rsid w:val="00A36288"/>
    <w:rsid w:val="00A36925"/>
    <w:rsid w:val="00A37E91"/>
    <w:rsid w:val="00A40A23"/>
    <w:rsid w:val="00A40C99"/>
    <w:rsid w:val="00A41CC4"/>
    <w:rsid w:val="00A43232"/>
    <w:rsid w:val="00A43B24"/>
    <w:rsid w:val="00A43ED8"/>
    <w:rsid w:val="00A44F93"/>
    <w:rsid w:val="00A46351"/>
    <w:rsid w:val="00A46DC8"/>
    <w:rsid w:val="00A503C2"/>
    <w:rsid w:val="00A5113A"/>
    <w:rsid w:val="00A512AD"/>
    <w:rsid w:val="00A5492D"/>
    <w:rsid w:val="00A553C4"/>
    <w:rsid w:val="00A55660"/>
    <w:rsid w:val="00A572E3"/>
    <w:rsid w:val="00A60EA6"/>
    <w:rsid w:val="00A61484"/>
    <w:rsid w:val="00A619FB"/>
    <w:rsid w:val="00A623AF"/>
    <w:rsid w:val="00A62AB7"/>
    <w:rsid w:val="00A62E52"/>
    <w:rsid w:val="00A66338"/>
    <w:rsid w:val="00A663E1"/>
    <w:rsid w:val="00A66AB9"/>
    <w:rsid w:val="00A66B78"/>
    <w:rsid w:val="00A7047E"/>
    <w:rsid w:val="00A7181B"/>
    <w:rsid w:val="00A727E6"/>
    <w:rsid w:val="00A74506"/>
    <w:rsid w:val="00A747A0"/>
    <w:rsid w:val="00A74BC6"/>
    <w:rsid w:val="00A75197"/>
    <w:rsid w:val="00A7678D"/>
    <w:rsid w:val="00A8026B"/>
    <w:rsid w:val="00A803B4"/>
    <w:rsid w:val="00A820C5"/>
    <w:rsid w:val="00A82ECA"/>
    <w:rsid w:val="00A842B8"/>
    <w:rsid w:val="00A849E6"/>
    <w:rsid w:val="00A86465"/>
    <w:rsid w:val="00A86B14"/>
    <w:rsid w:val="00A8763C"/>
    <w:rsid w:val="00A9001A"/>
    <w:rsid w:val="00A90791"/>
    <w:rsid w:val="00A914DF"/>
    <w:rsid w:val="00A9268A"/>
    <w:rsid w:val="00A92F2C"/>
    <w:rsid w:val="00AA2259"/>
    <w:rsid w:val="00AA2587"/>
    <w:rsid w:val="00AA2F32"/>
    <w:rsid w:val="00AA31C2"/>
    <w:rsid w:val="00AA3C54"/>
    <w:rsid w:val="00AA4471"/>
    <w:rsid w:val="00AA5374"/>
    <w:rsid w:val="00AA6494"/>
    <w:rsid w:val="00AA7119"/>
    <w:rsid w:val="00AA79B2"/>
    <w:rsid w:val="00AB0875"/>
    <w:rsid w:val="00AB3C0D"/>
    <w:rsid w:val="00AB3D1A"/>
    <w:rsid w:val="00AB4028"/>
    <w:rsid w:val="00AB42CC"/>
    <w:rsid w:val="00AB7504"/>
    <w:rsid w:val="00AB7E50"/>
    <w:rsid w:val="00AC1278"/>
    <w:rsid w:val="00AC329D"/>
    <w:rsid w:val="00AC38C5"/>
    <w:rsid w:val="00AC47DB"/>
    <w:rsid w:val="00AC5A5F"/>
    <w:rsid w:val="00AC5C74"/>
    <w:rsid w:val="00AC6E0B"/>
    <w:rsid w:val="00AC7595"/>
    <w:rsid w:val="00AC76AD"/>
    <w:rsid w:val="00AD02E2"/>
    <w:rsid w:val="00AD4120"/>
    <w:rsid w:val="00AD5FEB"/>
    <w:rsid w:val="00AD6871"/>
    <w:rsid w:val="00AD711D"/>
    <w:rsid w:val="00AE0D65"/>
    <w:rsid w:val="00AE0FE9"/>
    <w:rsid w:val="00AE3E19"/>
    <w:rsid w:val="00AE57E1"/>
    <w:rsid w:val="00AE67B5"/>
    <w:rsid w:val="00AE67D0"/>
    <w:rsid w:val="00AE6807"/>
    <w:rsid w:val="00AE7263"/>
    <w:rsid w:val="00AF0128"/>
    <w:rsid w:val="00AF1967"/>
    <w:rsid w:val="00AF270E"/>
    <w:rsid w:val="00AF2E14"/>
    <w:rsid w:val="00AF45E7"/>
    <w:rsid w:val="00AF4921"/>
    <w:rsid w:val="00AF4BCE"/>
    <w:rsid w:val="00AF51C9"/>
    <w:rsid w:val="00AF5287"/>
    <w:rsid w:val="00AF601A"/>
    <w:rsid w:val="00B0008A"/>
    <w:rsid w:val="00B00B97"/>
    <w:rsid w:val="00B031E6"/>
    <w:rsid w:val="00B035BE"/>
    <w:rsid w:val="00B04899"/>
    <w:rsid w:val="00B04A10"/>
    <w:rsid w:val="00B10531"/>
    <w:rsid w:val="00B10873"/>
    <w:rsid w:val="00B127CB"/>
    <w:rsid w:val="00B12B38"/>
    <w:rsid w:val="00B13CE2"/>
    <w:rsid w:val="00B144A2"/>
    <w:rsid w:val="00B1611A"/>
    <w:rsid w:val="00B1667A"/>
    <w:rsid w:val="00B167A7"/>
    <w:rsid w:val="00B16C49"/>
    <w:rsid w:val="00B170AF"/>
    <w:rsid w:val="00B172DA"/>
    <w:rsid w:val="00B17619"/>
    <w:rsid w:val="00B17E03"/>
    <w:rsid w:val="00B218AF"/>
    <w:rsid w:val="00B23830"/>
    <w:rsid w:val="00B247B4"/>
    <w:rsid w:val="00B27034"/>
    <w:rsid w:val="00B308FD"/>
    <w:rsid w:val="00B30E0D"/>
    <w:rsid w:val="00B31417"/>
    <w:rsid w:val="00B33389"/>
    <w:rsid w:val="00B344E8"/>
    <w:rsid w:val="00B34B1A"/>
    <w:rsid w:val="00B34CBA"/>
    <w:rsid w:val="00B40174"/>
    <w:rsid w:val="00B40555"/>
    <w:rsid w:val="00B416DC"/>
    <w:rsid w:val="00B4491E"/>
    <w:rsid w:val="00B45A33"/>
    <w:rsid w:val="00B470F4"/>
    <w:rsid w:val="00B47594"/>
    <w:rsid w:val="00B501FE"/>
    <w:rsid w:val="00B52F0F"/>
    <w:rsid w:val="00B53F17"/>
    <w:rsid w:val="00B55EAC"/>
    <w:rsid w:val="00B57745"/>
    <w:rsid w:val="00B5780F"/>
    <w:rsid w:val="00B61543"/>
    <w:rsid w:val="00B6278C"/>
    <w:rsid w:val="00B63494"/>
    <w:rsid w:val="00B651F2"/>
    <w:rsid w:val="00B65552"/>
    <w:rsid w:val="00B6675C"/>
    <w:rsid w:val="00B668D7"/>
    <w:rsid w:val="00B67D2F"/>
    <w:rsid w:val="00B71589"/>
    <w:rsid w:val="00B73684"/>
    <w:rsid w:val="00B74381"/>
    <w:rsid w:val="00B74EF6"/>
    <w:rsid w:val="00B76173"/>
    <w:rsid w:val="00B76992"/>
    <w:rsid w:val="00B80F47"/>
    <w:rsid w:val="00B83D7C"/>
    <w:rsid w:val="00B84634"/>
    <w:rsid w:val="00B858D8"/>
    <w:rsid w:val="00B86912"/>
    <w:rsid w:val="00B872B9"/>
    <w:rsid w:val="00B873A7"/>
    <w:rsid w:val="00B907B1"/>
    <w:rsid w:val="00B92E17"/>
    <w:rsid w:val="00B942F7"/>
    <w:rsid w:val="00B9450C"/>
    <w:rsid w:val="00B947E2"/>
    <w:rsid w:val="00B95AEF"/>
    <w:rsid w:val="00B96FDF"/>
    <w:rsid w:val="00B974BC"/>
    <w:rsid w:val="00B97B5B"/>
    <w:rsid w:val="00BA019F"/>
    <w:rsid w:val="00BA1016"/>
    <w:rsid w:val="00BA1B91"/>
    <w:rsid w:val="00BA1E90"/>
    <w:rsid w:val="00BA44CD"/>
    <w:rsid w:val="00BA47A5"/>
    <w:rsid w:val="00BA4EF7"/>
    <w:rsid w:val="00BA5B6D"/>
    <w:rsid w:val="00BA7630"/>
    <w:rsid w:val="00BA7C6F"/>
    <w:rsid w:val="00BB08FB"/>
    <w:rsid w:val="00BB15F5"/>
    <w:rsid w:val="00BB48D3"/>
    <w:rsid w:val="00BB4E47"/>
    <w:rsid w:val="00BB7AEF"/>
    <w:rsid w:val="00BB7F13"/>
    <w:rsid w:val="00BC097A"/>
    <w:rsid w:val="00BC324F"/>
    <w:rsid w:val="00BC3D73"/>
    <w:rsid w:val="00BC3EEF"/>
    <w:rsid w:val="00BC461F"/>
    <w:rsid w:val="00BC466F"/>
    <w:rsid w:val="00BC490D"/>
    <w:rsid w:val="00BC527D"/>
    <w:rsid w:val="00BC6077"/>
    <w:rsid w:val="00BC6A61"/>
    <w:rsid w:val="00BC6DDA"/>
    <w:rsid w:val="00BC6F36"/>
    <w:rsid w:val="00BC745E"/>
    <w:rsid w:val="00BD00E1"/>
    <w:rsid w:val="00BD0CB0"/>
    <w:rsid w:val="00BD0E6D"/>
    <w:rsid w:val="00BD208F"/>
    <w:rsid w:val="00BD2B48"/>
    <w:rsid w:val="00BD3D32"/>
    <w:rsid w:val="00BD41ED"/>
    <w:rsid w:val="00BD4F0C"/>
    <w:rsid w:val="00BD57A2"/>
    <w:rsid w:val="00BD5831"/>
    <w:rsid w:val="00BD5911"/>
    <w:rsid w:val="00BD5E30"/>
    <w:rsid w:val="00BD5E4D"/>
    <w:rsid w:val="00BD6C29"/>
    <w:rsid w:val="00BE04E1"/>
    <w:rsid w:val="00BE18EF"/>
    <w:rsid w:val="00BE2770"/>
    <w:rsid w:val="00BE415C"/>
    <w:rsid w:val="00BE56E5"/>
    <w:rsid w:val="00BE64B2"/>
    <w:rsid w:val="00BF0817"/>
    <w:rsid w:val="00BF13BF"/>
    <w:rsid w:val="00BF5004"/>
    <w:rsid w:val="00BF51B0"/>
    <w:rsid w:val="00BF724F"/>
    <w:rsid w:val="00C0044A"/>
    <w:rsid w:val="00C01579"/>
    <w:rsid w:val="00C02835"/>
    <w:rsid w:val="00C030C3"/>
    <w:rsid w:val="00C043B0"/>
    <w:rsid w:val="00C0543B"/>
    <w:rsid w:val="00C06195"/>
    <w:rsid w:val="00C07485"/>
    <w:rsid w:val="00C078BF"/>
    <w:rsid w:val="00C101A2"/>
    <w:rsid w:val="00C1381F"/>
    <w:rsid w:val="00C13FF9"/>
    <w:rsid w:val="00C15B38"/>
    <w:rsid w:val="00C16A60"/>
    <w:rsid w:val="00C16B2E"/>
    <w:rsid w:val="00C20B3A"/>
    <w:rsid w:val="00C23142"/>
    <w:rsid w:val="00C26AED"/>
    <w:rsid w:val="00C27E30"/>
    <w:rsid w:val="00C31BDB"/>
    <w:rsid w:val="00C32823"/>
    <w:rsid w:val="00C33CBD"/>
    <w:rsid w:val="00C33FCB"/>
    <w:rsid w:val="00C34925"/>
    <w:rsid w:val="00C3534D"/>
    <w:rsid w:val="00C370AB"/>
    <w:rsid w:val="00C42036"/>
    <w:rsid w:val="00C440FC"/>
    <w:rsid w:val="00C45C6C"/>
    <w:rsid w:val="00C46826"/>
    <w:rsid w:val="00C47E18"/>
    <w:rsid w:val="00C502CC"/>
    <w:rsid w:val="00C50D36"/>
    <w:rsid w:val="00C51D5F"/>
    <w:rsid w:val="00C52D62"/>
    <w:rsid w:val="00C536EA"/>
    <w:rsid w:val="00C537CE"/>
    <w:rsid w:val="00C53D78"/>
    <w:rsid w:val="00C54D3D"/>
    <w:rsid w:val="00C55AFC"/>
    <w:rsid w:val="00C564C7"/>
    <w:rsid w:val="00C57E5C"/>
    <w:rsid w:val="00C57E88"/>
    <w:rsid w:val="00C60C1F"/>
    <w:rsid w:val="00C6114B"/>
    <w:rsid w:val="00C61712"/>
    <w:rsid w:val="00C627DD"/>
    <w:rsid w:val="00C6496F"/>
    <w:rsid w:val="00C64C15"/>
    <w:rsid w:val="00C65766"/>
    <w:rsid w:val="00C67614"/>
    <w:rsid w:val="00C67B4A"/>
    <w:rsid w:val="00C707E0"/>
    <w:rsid w:val="00C70978"/>
    <w:rsid w:val="00C723D1"/>
    <w:rsid w:val="00C72571"/>
    <w:rsid w:val="00C747D7"/>
    <w:rsid w:val="00C75B7B"/>
    <w:rsid w:val="00C77125"/>
    <w:rsid w:val="00C77715"/>
    <w:rsid w:val="00C80FF6"/>
    <w:rsid w:val="00C82553"/>
    <w:rsid w:val="00C8256C"/>
    <w:rsid w:val="00C84B89"/>
    <w:rsid w:val="00C86398"/>
    <w:rsid w:val="00C87192"/>
    <w:rsid w:val="00C872C4"/>
    <w:rsid w:val="00C900D8"/>
    <w:rsid w:val="00C91FB9"/>
    <w:rsid w:val="00C93659"/>
    <w:rsid w:val="00C937B9"/>
    <w:rsid w:val="00C958E5"/>
    <w:rsid w:val="00C95EE0"/>
    <w:rsid w:val="00C96526"/>
    <w:rsid w:val="00CA04F2"/>
    <w:rsid w:val="00CA06C6"/>
    <w:rsid w:val="00CA22EF"/>
    <w:rsid w:val="00CA24C1"/>
    <w:rsid w:val="00CA36AE"/>
    <w:rsid w:val="00CA3D27"/>
    <w:rsid w:val="00CA61E4"/>
    <w:rsid w:val="00CA6A0F"/>
    <w:rsid w:val="00CB0DCB"/>
    <w:rsid w:val="00CB273B"/>
    <w:rsid w:val="00CB3D03"/>
    <w:rsid w:val="00CB4016"/>
    <w:rsid w:val="00CB426B"/>
    <w:rsid w:val="00CB442B"/>
    <w:rsid w:val="00CB4DB1"/>
    <w:rsid w:val="00CB5898"/>
    <w:rsid w:val="00CB7395"/>
    <w:rsid w:val="00CB7C25"/>
    <w:rsid w:val="00CC093C"/>
    <w:rsid w:val="00CC0945"/>
    <w:rsid w:val="00CC0AC2"/>
    <w:rsid w:val="00CC0FF1"/>
    <w:rsid w:val="00CC2094"/>
    <w:rsid w:val="00CC25B3"/>
    <w:rsid w:val="00CC28E7"/>
    <w:rsid w:val="00CC4D84"/>
    <w:rsid w:val="00CC5B4D"/>
    <w:rsid w:val="00CC6D5E"/>
    <w:rsid w:val="00CC7B37"/>
    <w:rsid w:val="00CD2F9D"/>
    <w:rsid w:val="00CD3F85"/>
    <w:rsid w:val="00CD45B0"/>
    <w:rsid w:val="00CD572C"/>
    <w:rsid w:val="00CE0563"/>
    <w:rsid w:val="00CE3B21"/>
    <w:rsid w:val="00CE7CEA"/>
    <w:rsid w:val="00CF03D0"/>
    <w:rsid w:val="00CF06FF"/>
    <w:rsid w:val="00CF1360"/>
    <w:rsid w:val="00CF166B"/>
    <w:rsid w:val="00CF1FFA"/>
    <w:rsid w:val="00CF3A89"/>
    <w:rsid w:val="00CF3D13"/>
    <w:rsid w:val="00CF4FF0"/>
    <w:rsid w:val="00CF69AE"/>
    <w:rsid w:val="00CF74AB"/>
    <w:rsid w:val="00D0039F"/>
    <w:rsid w:val="00D029E0"/>
    <w:rsid w:val="00D03064"/>
    <w:rsid w:val="00D055F7"/>
    <w:rsid w:val="00D06E82"/>
    <w:rsid w:val="00D06F6E"/>
    <w:rsid w:val="00D074AB"/>
    <w:rsid w:val="00D112AC"/>
    <w:rsid w:val="00D12DE0"/>
    <w:rsid w:val="00D12E0E"/>
    <w:rsid w:val="00D144BF"/>
    <w:rsid w:val="00D1527E"/>
    <w:rsid w:val="00D169F1"/>
    <w:rsid w:val="00D171F5"/>
    <w:rsid w:val="00D17872"/>
    <w:rsid w:val="00D21B21"/>
    <w:rsid w:val="00D21F21"/>
    <w:rsid w:val="00D224E5"/>
    <w:rsid w:val="00D22AB2"/>
    <w:rsid w:val="00D2472D"/>
    <w:rsid w:val="00D2500D"/>
    <w:rsid w:val="00D25E1A"/>
    <w:rsid w:val="00D2630C"/>
    <w:rsid w:val="00D2687B"/>
    <w:rsid w:val="00D27F55"/>
    <w:rsid w:val="00D308CA"/>
    <w:rsid w:val="00D314B4"/>
    <w:rsid w:val="00D32B2A"/>
    <w:rsid w:val="00D3526E"/>
    <w:rsid w:val="00D35E39"/>
    <w:rsid w:val="00D3643A"/>
    <w:rsid w:val="00D3689C"/>
    <w:rsid w:val="00D37538"/>
    <w:rsid w:val="00D42163"/>
    <w:rsid w:val="00D4250D"/>
    <w:rsid w:val="00D4270E"/>
    <w:rsid w:val="00D42A2A"/>
    <w:rsid w:val="00D42F2E"/>
    <w:rsid w:val="00D43A2F"/>
    <w:rsid w:val="00D45525"/>
    <w:rsid w:val="00D46F7F"/>
    <w:rsid w:val="00D47D32"/>
    <w:rsid w:val="00D47DFE"/>
    <w:rsid w:val="00D501FF"/>
    <w:rsid w:val="00D5034D"/>
    <w:rsid w:val="00D50EB3"/>
    <w:rsid w:val="00D5103B"/>
    <w:rsid w:val="00D518D5"/>
    <w:rsid w:val="00D51D2E"/>
    <w:rsid w:val="00D51EF8"/>
    <w:rsid w:val="00D556EB"/>
    <w:rsid w:val="00D56C1A"/>
    <w:rsid w:val="00D56DFE"/>
    <w:rsid w:val="00D6025B"/>
    <w:rsid w:val="00D61400"/>
    <w:rsid w:val="00D6194B"/>
    <w:rsid w:val="00D62395"/>
    <w:rsid w:val="00D63247"/>
    <w:rsid w:val="00D632BA"/>
    <w:rsid w:val="00D63922"/>
    <w:rsid w:val="00D63EB6"/>
    <w:rsid w:val="00D7050F"/>
    <w:rsid w:val="00D712A2"/>
    <w:rsid w:val="00D71396"/>
    <w:rsid w:val="00D72529"/>
    <w:rsid w:val="00D726A1"/>
    <w:rsid w:val="00D73D17"/>
    <w:rsid w:val="00D73F1E"/>
    <w:rsid w:val="00D75CFB"/>
    <w:rsid w:val="00D75E46"/>
    <w:rsid w:val="00D76141"/>
    <w:rsid w:val="00D77538"/>
    <w:rsid w:val="00D80D2A"/>
    <w:rsid w:val="00D8114F"/>
    <w:rsid w:val="00D82623"/>
    <w:rsid w:val="00D84CE4"/>
    <w:rsid w:val="00D8673D"/>
    <w:rsid w:val="00D87241"/>
    <w:rsid w:val="00D90A13"/>
    <w:rsid w:val="00D9176E"/>
    <w:rsid w:val="00D920AD"/>
    <w:rsid w:val="00D92FAF"/>
    <w:rsid w:val="00D92FCD"/>
    <w:rsid w:val="00D9530A"/>
    <w:rsid w:val="00D969B5"/>
    <w:rsid w:val="00D97249"/>
    <w:rsid w:val="00D974D2"/>
    <w:rsid w:val="00DA085D"/>
    <w:rsid w:val="00DA25DF"/>
    <w:rsid w:val="00DA2770"/>
    <w:rsid w:val="00DA3B1E"/>
    <w:rsid w:val="00DA505F"/>
    <w:rsid w:val="00DA5B82"/>
    <w:rsid w:val="00DA5E1B"/>
    <w:rsid w:val="00DA63FA"/>
    <w:rsid w:val="00DA70EA"/>
    <w:rsid w:val="00DA7F95"/>
    <w:rsid w:val="00DB249D"/>
    <w:rsid w:val="00DB36F4"/>
    <w:rsid w:val="00DB4783"/>
    <w:rsid w:val="00DB4AC3"/>
    <w:rsid w:val="00DB648C"/>
    <w:rsid w:val="00DB66B4"/>
    <w:rsid w:val="00DC04E0"/>
    <w:rsid w:val="00DC139F"/>
    <w:rsid w:val="00DC1CA2"/>
    <w:rsid w:val="00DC2337"/>
    <w:rsid w:val="00DC3151"/>
    <w:rsid w:val="00DC41EF"/>
    <w:rsid w:val="00DC5310"/>
    <w:rsid w:val="00DC57A0"/>
    <w:rsid w:val="00DC5CF0"/>
    <w:rsid w:val="00DC5DEB"/>
    <w:rsid w:val="00DD2A23"/>
    <w:rsid w:val="00DD3662"/>
    <w:rsid w:val="00DD4191"/>
    <w:rsid w:val="00DD4758"/>
    <w:rsid w:val="00DD55B6"/>
    <w:rsid w:val="00DD619D"/>
    <w:rsid w:val="00DD687F"/>
    <w:rsid w:val="00DE0A9C"/>
    <w:rsid w:val="00DE0D23"/>
    <w:rsid w:val="00DE0FEE"/>
    <w:rsid w:val="00DE307B"/>
    <w:rsid w:val="00DE3218"/>
    <w:rsid w:val="00DE5E6B"/>
    <w:rsid w:val="00DE7BD2"/>
    <w:rsid w:val="00DE7C61"/>
    <w:rsid w:val="00DF3678"/>
    <w:rsid w:val="00DF3C56"/>
    <w:rsid w:val="00DF4D47"/>
    <w:rsid w:val="00DF6274"/>
    <w:rsid w:val="00DF7128"/>
    <w:rsid w:val="00DF781C"/>
    <w:rsid w:val="00E0182A"/>
    <w:rsid w:val="00E026B9"/>
    <w:rsid w:val="00E03FA7"/>
    <w:rsid w:val="00E045F5"/>
    <w:rsid w:val="00E0465D"/>
    <w:rsid w:val="00E0489E"/>
    <w:rsid w:val="00E05EA7"/>
    <w:rsid w:val="00E05FEC"/>
    <w:rsid w:val="00E06761"/>
    <w:rsid w:val="00E07E0A"/>
    <w:rsid w:val="00E07F1C"/>
    <w:rsid w:val="00E1166F"/>
    <w:rsid w:val="00E11F47"/>
    <w:rsid w:val="00E12184"/>
    <w:rsid w:val="00E139A7"/>
    <w:rsid w:val="00E13BBB"/>
    <w:rsid w:val="00E15396"/>
    <w:rsid w:val="00E16417"/>
    <w:rsid w:val="00E1772F"/>
    <w:rsid w:val="00E2092D"/>
    <w:rsid w:val="00E22373"/>
    <w:rsid w:val="00E22823"/>
    <w:rsid w:val="00E23667"/>
    <w:rsid w:val="00E23FB0"/>
    <w:rsid w:val="00E24AA8"/>
    <w:rsid w:val="00E2640D"/>
    <w:rsid w:val="00E27217"/>
    <w:rsid w:val="00E2792A"/>
    <w:rsid w:val="00E3072E"/>
    <w:rsid w:val="00E30E86"/>
    <w:rsid w:val="00E3168E"/>
    <w:rsid w:val="00E327B3"/>
    <w:rsid w:val="00E33471"/>
    <w:rsid w:val="00E33633"/>
    <w:rsid w:val="00E344D8"/>
    <w:rsid w:val="00E347B4"/>
    <w:rsid w:val="00E34E64"/>
    <w:rsid w:val="00E36219"/>
    <w:rsid w:val="00E36F1F"/>
    <w:rsid w:val="00E3724F"/>
    <w:rsid w:val="00E407C5"/>
    <w:rsid w:val="00E4177B"/>
    <w:rsid w:val="00E417AC"/>
    <w:rsid w:val="00E41E10"/>
    <w:rsid w:val="00E42250"/>
    <w:rsid w:val="00E42F22"/>
    <w:rsid w:val="00E43B29"/>
    <w:rsid w:val="00E44FB3"/>
    <w:rsid w:val="00E47670"/>
    <w:rsid w:val="00E47959"/>
    <w:rsid w:val="00E5036A"/>
    <w:rsid w:val="00E526C5"/>
    <w:rsid w:val="00E526E9"/>
    <w:rsid w:val="00E52917"/>
    <w:rsid w:val="00E606E0"/>
    <w:rsid w:val="00E61D4D"/>
    <w:rsid w:val="00E61FFD"/>
    <w:rsid w:val="00E6222E"/>
    <w:rsid w:val="00E6268F"/>
    <w:rsid w:val="00E62D88"/>
    <w:rsid w:val="00E65DC7"/>
    <w:rsid w:val="00E66583"/>
    <w:rsid w:val="00E6664C"/>
    <w:rsid w:val="00E671AA"/>
    <w:rsid w:val="00E70371"/>
    <w:rsid w:val="00E71A6A"/>
    <w:rsid w:val="00E71DDC"/>
    <w:rsid w:val="00E7490D"/>
    <w:rsid w:val="00E758DC"/>
    <w:rsid w:val="00E76D13"/>
    <w:rsid w:val="00E80EFE"/>
    <w:rsid w:val="00E8133C"/>
    <w:rsid w:val="00E81D0C"/>
    <w:rsid w:val="00E834EC"/>
    <w:rsid w:val="00E8356A"/>
    <w:rsid w:val="00E83D1D"/>
    <w:rsid w:val="00E85386"/>
    <w:rsid w:val="00E86D4C"/>
    <w:rsid w:val="00E877EE"/>
    <w:rsid w:val="00E93408"/>
    <w:rsid w:val="00E953DD"/>
    <w:rsid w:val="00E96C48"/>
    <w:rsid w:val="00E972F7"/>
    <w:rsid w:val="00EA1362"/>
    <w:rsid w:val="00EA4C1C"/>
    <w:rsid w:val="00EA7B3D"/>
    <w:rsid w:val="00EB0F9D"/>
    <w:rsid w:val="00EB3703"/>
    <w:rsid w:val="00EB5073"/>
    <w:rsid w:val="00EB781B"/>
    <w:rsid w:val="00EC1562"/>
    <w:rsid w:val="00EC20AF"/>
    <w:rsid w:val="00EC2A34"/>
    <w:rsid w:val="00EC2E42"/>
    <w:rsid w:val="00EC4403"/>
    <w:rsid w:val="00EC627B"/>
    <w:rsid w:val="00EC6811"/>
    <w:rsid w:val="00EC7657"/>
    <w:rsid w:val="00ED1119"/>
    <w:rsid w:val="00ED13D6"/>
    <w:rsid w:val="00ED1DE9"/>
    <w:rsid w:val="00ED27FE"/>
    <w:rsid w:val="00ED3B40"/>
    <w:rsid w:val="00ED634A"/>
    <w:rsid w:val="00ED7C51"/>
    <w:rsid w:val="00EE0947"/>
    <w:rsid w:val="00EE1295"/>
    <w:rsid w:val="00EE17D5"/>
    <w:rsid w:val="00EE1A39"/>
    <w:rsid w:val="00EE2292"/>
    <w:rsid w:val="00EE531D"/>
    <w:rsid w:val="00EE7741"/>
    <w:rsid w:val="00EE78A0"/>
    <w:rsid w:val="00EF227A"/>
    <w:rsid w:val="00EF2818"/>
    <w:rsid w:val="00EF2CE8"/>
    <w:rsid w:val="00EF4616"/>
    <w:rsid w:val="00EF4C12"/>
    <w:rsid w:val="00EF5CBA"/>
    <w:rsid w:val="00EF6008"/>
    <w:rsid w:val="00EF63EF"/>
    <w:rsid w:val="00EF7839"/>
    <w:rsid w:val="00EF79D7"/>
    <w:rsid w:val="00F00E8D"/>
    <w:rsid w:val="00F01004"/>
    <w:rsid w:val="00F027D1"/>
    <w:rsid w:val="00F02CFB"/>
    <w:rsid w:val="00F032C3"/>
    <w:rsid w:val="00F0481F"/>
    <w:rsid w:val="00F0528F"/>
    <w:rsid w:val="00F06BB2"/>
    <w:rsid w:val="00F06BCA"/>
    <w:rsid w:val="00F07266"/>
    <w:rsid w:val="00F10349"/>
    <w:rsid w:val="00F120BB"/>
    <w:rsid w:val="00F12421"/>
    <w:rsid w:val="00F124BC"/>
    <w:rsid w:val="00F12F29"/>
    <w:rsid w:val="00F135C6"/>
    <w:rsid w:val="00F137B7"/>
    <w:rsid w:val="00F13E8A"/>
    <w:rsid w:val="00F13FBA"/>
    <w:rsid w:val="00F147DC"/>
    <w:rsid w:val="00F1517F"/>
    <w:rsid w:val="00F21A28"/>
    <w:rsid w:val="00F22C03"/>
    <w:rsid w:val="00F23117"/>
    <w:rsid w:val="00F2345E"/>
    <w:rsid w:val="00F23854"/>
    <w:rsid w:val="00F25292"/>
    <w:rsid w:val="00F26228"/>
    <w:rsid w:val="00F26E9F"/>
    <w:rsid w:val="00F335C3"/>
    <w:rsid w:val="00F35B54"/>
    <w:rsid w:val="00F3634B"/>
    <w:rsid w:val="00F3677C"/>
    <w:rsid w:val="00F371FE"/>
    <w:rsid w:val="00F4028C"/>
    <w:rsid w:val="00F427FB"/>
    <w:rsid w:val="00F42F5D"/>
    <w:rsid w:val="00F4352E"/>
    <w:rsid w:val="00F44B35"/>
    <w:rsid w:val="00F47227"/>
    <w:rsid w:val="00F47385"/>
    <w:rsid w:val="00F47F65"/>
    <w:rsid w:val="00F50CB1"/>
    <w:rsid w:val="00F51A59"/>
    <w:rsid w:val="00F530B4"/>
    <w:rsid w:val="00F53319"/>
    <w:rsid w:val="00F54CA8"/>
    <w:rsid w:val="00F5513A"/>
    <w:rsid w:val="00F578AD"/>
    <w:rsid w:val="00F6070E"/>
    <w:rsid w:val="00F6300A"/>
    <w:rsid w:val="00F63B3F"/>
    <w:rsid w:val="00F6596B"/>
    <w:rsid w:val="00F66D44"/>
    <w:rsid w:val="00F70249"/>
    <w:rsid w:val="00F719C7"/>
    <w:rsid w:val="00F723B7"/>
    <w:rsid w:val="00F750A2"/>
    <w:rsid w:val="00F7631B"/>
    <w:rsid w:val="00F80D8F"/>
    <w:rsid w:val="00F81C13"/>
    <w:rsid w:val="00F82FF9"/>
    <w:rsid w:val="00F8375B"/>
    <w:rsid w:val="00F83D66"/>
    <w:rsid w:val="00F85AE2"/>
    <w:rsid w:val="00F86251"/>
    <w:rsid w:val="00F86898"/>
    <w:rsid w:val="00F878D3"/>
    <w:rsid w:val="00F90DF3"/>
    <w:rsid w:val="00F927E2"/>
    <w:rsid w:val="00F93B28"/>
    <w:rsid w:val="00F96764"/>
    <w:rsid w:val="00F967A7"/>
    <w:rsid w:val="00F96F6F"/>
    <w:rsid w:val="00F97A18"/>
    <w:rsid w:val="00F97B64"/>
    <w:rsid w:val="00FA0CEB"/>
    <w:rsid w:val="00FA0EDA"/>
    <w:rsid w:val="00FA2B75"/>
    <w:rsid w:val="00FA2EED"/>
    <w:rsid w:val="00FA2F98"/>
    <w:rsid w:val="00FA35F4"/>
    <w:rsid w:val="00FA42BB"/>
    <w:rsid w:val="00FA4647"/>
    <w:rsid w:val="00FA5220"/>
    <w:rsid w:val="00FA6B03"/>
    <w:rsid w:val="00FB0A48"/>
    <w:rsid w:val="00FB1853"/>
    <w:rsid w:val="00FB2ACB"/>
    <w:rsid w:val="00FB39F0"/>
    <w:rsid w:val="00FB3E7E"/>
    <w:rsid w:val="00FB609A"/>
    <w:rsid w:val="00FB616F"/>
    <w:rsid w:val="00FB6E06"/>
    <w:rsid w:val="00FC1F88"/>
    <w:rsid w:val="00FC2832"/>
    <w:rsid w:val="00FC2CC3"/>
    <w:rsid w:val="00FC2E5C"/>
    <w:rsid w:val="00FC33FB"/>
    <w:rsid w:val="00FC3B13"/>
    <w:rsid w:val="00FC3C84"/>
    <w:rsid w:val="00FC59CC"/>
    <w:rsid w:val="00FC60ED"/>
    <w:rsid w:val="00FC747D"/>
    <w:rsid w:val="00FC7B1E"/>
    <w:rsid w:val="00FD0F3D"/>
    <w:rsid w:val="00FD1FB8"/>
    <w:rsid w:val="00FD25E7"/>
    <w:rsid w:val="00FD2E16"/>
    <w:rsid w:val="00FD2EE5"/>
    <w:rsid w:val="00FD355B"/>
    <w:rsid w:val="00FD3BE7"/>
    <w:rsid w:val="00FD3EBD"/>
    <w:rsid w:val="00FD46C6"/>
    <w:rsid w:val="00FD477B"/>
    <w:rsid w:val="00FD5F33"/>
    <w:rsid w:val="00FD773E"/>
    <w:rsid w:val="00FD7859"/>
    <w:rsid w:val="00FE03A2"/>
    <w:rsid w:val="00FE05A8"/>
    <w:rsid w:val="00FE3E25"/>
    <w:rsid w:val="00FE6E71"/>
    <w:rsid w:val="00FE77A6"/>
    <w:rsid w:val="00FF2E87"/>
    <w:rsid w:val="00FF3FE1"/>
    <w:rsid w:val="00FF4615"/>
    <w:rsid w:val="00FF4C2C"/>
    <w:rsid w:val="00FF4E8D"/>
    <w:rsid w:val="00FF5625"/>
    <w:rsid w:val="00FF77BC"/>
    <w:rsid w:val="00FF7B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6B4ECA4F-4D5A-F241-81BC-CBC71D21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2"/>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2"/>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5"/>
      </w:numPr>
      <w:tabs>
        <w:tab w:val="left" w:pos="2250"/>
        <w:tab w:val="left" w:pos="2275"/>
        <w:tab w:val="left" w:pos="2304"/>
        <w:tab w:val="left" w:pos="2333"/>
        <w:tab w:val="left" w:pos="2362"/>
      </w:tabs>
      <w:ind w:left="1440" w:firstLine="0"/>
    </w:pPr>
  </w:style>
  <w:style w:type="paragraph" w:styleId="Caption">
    <w:name w:val="caption"/>
    <w:basedOn w:val="Normal"/>
    <w:next w:val="Normal"/>
    <w:uiPriority w:val="35"/>
    <w:unhideWhenUsed/>
    <w:qFormat/>
    <w:rsid w:val="0051354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0543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12142183">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113487">
      <w:bodyDiv w:val="1"/>
      <w:marLeft w:val="0"/>
      <w:marRight w:val="0"/>
      <w:marTop w:val="0"/>
      <w:marBottom w:val="0"/>
      <w:divBdr>
        <w:top w:val="none" w:sz="0" w:space="0" w:color="auto"/>
        <w:left w:val="none" w:sz="0" w:space="0" w:color="auto"/>
        <w:bottom w:val="none" w:sz="0" w:space="0" w:color="auto"/>
        <w:right w:val="none" w:sz="0" w:space="0" w:color="auto"/>
      </w:divBdr>
    </w:div>
    <w:div w:id="1400901070">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users.ics.aalto.fi/ella/publications/randproj_kdd.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cikit-learn.org/stable/modules/generated/sklearn.decomposition.FastICA.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rincipal_component_analysis#:~:text=Principal%20component%20analysis%20(PCA)%20is,components%20and%20ignoring%20the%20rest"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machinelearningmastery.com/expectation-maximization-em-algorithm/"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understanding-k-means-clustering-in-machine-learning-6a6e67336aa1"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264</TotalTime>
  <Pages>10</Pages>
  <Words>2576</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Lin, Hung-Hsi</cp:lastModifiedBy>
  <cp:revision>116</cp:revision>
  <cp:lastPrinted>2021-03-14T20:05:00Z</cp:lastPrinted>
  <dcterms:created xsi:type="dcterms:W3CDTF">2021-04-04T16:23:00Z</dcterms:created>
  <dcterms:modified xsi:type="dcterms:W3CDTF">2021-04-05T00:59:00Z</dcterms:modified>
</cp:coreProperties>
</file>